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7FD" w:rsidRPr="00AF3B2D" w:rsidRDefault="00F607FD" w:rsidP="00AF3B2D">
      <w:pPr>
        <w:tabs>
          <w:tab w:val="left" w:pos="284"/>
          <w:tab w:val="left" w:pos="426"/>
          <w:tab w:val="right" w:pos="9072"/>
        </w:tabs>
        <w:spacing w:after="0" w:line="240" w:lineRule="auto"/>
        <w:ind w:right="-357"/>
        <w:rPr>
          <w:rFonts w:asciiTheme="minorHAnsi" w:hAnsiTheme="minorHAnsi" w:cstheme="minorHAnsi"/>
          <w:b/>
          <w:i/>
          <w:sz w:val="18"/>
        </w:rPr>
      </w:pPr>
      <w:bookmarkStart w:id="0" w:name="_GoBack"/>
      <w:bookmarkEnd w:id="0"/>
      <w:r w:rsidRPr="00AF3B2D">
        <w:rPr>
          <w:rFonts w:asciiTheme="minorHAnsi" w:hAnsiTheme="minorHAnsi" w:cstheme="minorHAnsi"/>
          <w:b/>
          <w:i/>
        </w:rPr>
        <w:t xml:space="preserve">                               </w:t>
      </w:r>
    </w:p>
    <w:p w:rsidR="00F607FD" w:rsidRPr="00AF3B2D" w:rsidRDefault="00F607FD" w:rsidP="00AF3B2D">
      <w:pPr>
        <w:tabs>
          <w:tab w:val="left" w:pos="284"/>
          <w:tab w:val="left" w:pos="426"/>
          <w:tab w:val="right" w:pos="9072"/>
        </w:tabs>
        <w:spacing w:after="0" w:line="240" w:lineRule="auto"/>
        <w:ind w:right="-357"/>
        <w:jc w:val="center"/>
        <w:rPr>
          <w:rFonts w:asciiTheme="minorHAnsi" w:hAnsiTheme="minorHAnsi" w:cstheme="minorHAnsi"/>
          <w:b/>
          <w:i/>
        </w:rPr>
      </w:pPr>
      <w:r w:rsidRPr="00AF3B2D">
        <w:rPr>
          <w:rFonts w:asciiTheme="minorHAnsi" w:hAnsiTheme="minorHAnsi" w:cstheme="minorHAnsi"/>
          <w:b/>
          <w:i/>
          <w:sz w:val="28"/>
        </w:rPr>
        <w:t>AGENDA</w:t>
      </w:r>
    </w:p>
    <w:p w:rsidR="00603287" w:rsidRPr="00AF3B2D" w:rsidRDefault="00603287" w:rsidP="00AF3B2D">
      <w:pPr>
        <w:tabs>
          <w:tab w:val="left" w:pos="284"/>
          <w:tab w:val="left" w:pos="426"/>
          <w:tab w:val="right" w:pos="9072"/>
        </w:tabs>
        <w:spacing w:after="0" w:line="240" w:lineRule="auto"/>
        <w:ind w:right="-357"/>
        <w:jc w:val="center"/>
        <w:rPr>
          <w:rFonts w:asciiTheme="minorHAnsi" w:hAnsiTheme="minorHAnsi" w:cstheme="minorHAnsi"/>
          <w:b/>
          <w:i/>
        </w:rPr>
      </w:pPr>
    </w:p>
    <w:p w:rsidR="00F607FD" w:rsidRPr="00AF3B2D" w:rsidRDefault="00F607FD" w:rsidP="00AF3B2D">
      <w:pPr>
        <w:tabs>
          <w:tab w:val="left" w:pos="-284"/>
          <w:tab w:val="left" w:pos="2127"/>
        </w:tabs>
        <w:spacing w:after="0" w:line="240" w:lineRule="auto"/>
        <w:ind w:right="-279"/>
        <w:jc w:val="center"/>
        <w:rPr>
          <w:rFonts w:asciiTheme="minorHAnsi" w:hAnsiTheme="minorHAnsi" w:cstheme="minorHAnsi"/>
          <w:b/>
          <w:i/>
          <w:sz w:val="24"/>
        </w:rPr>
      </w:pPr>
      <w:r w:rsidRPr="00AF3B2D">
        <w:rPr>
          <w:rFonts w:asciiTheme="minorHAnsi" w:hAnsiTheme="minorHAnsi" w:cstheme="minorHAnsi"/>
          <w:b/>
          <w:i/>
          <w:sz w:val="24"/>
        </w:rPr>
        <w:t xml:space="preserve">Reunión  Grupo Articulador                                                                                                      </w:t>
      </w:r>
    </w:p>
    <w:p w:rsidR="00F607FD" w:rsidRPr="00AF3B2D" w:rsidRDefault="00F607FD" w:rsidP="00AF3B2D">
      <w:pPr>
        <w:tabs>
          <w:tab w:val="left" w:pos="-284"/>
          <w:tab w:val="left" w:pos="2127"/>
        </w:tabs>
        <w:spacing w:after="0" w:line="240" w:lineRule="auto"/>
        <w:ind w:right="-279"/>
        <w:jc w:val="center"/>
        <w:rPr>
          <w:rFonts w:asciiTheme="minorHAnsi" w:hAnsiTheme="minorHAnsi" w:cstheme="minorHAnsi"/>
          <w:b/>
          <w:i/>
          <w:sz w:val="24"/>
        </w:rPr>
      </w:pPr>
      <w:r w:rsidRPr="00AF3B2D">
        <w:rPr>
          <w:rFonts w:asciiTheme="minorHAnsi" w:hAnsiTheme="minorHAnsi" w:cstheme="minorHAnsi"/>
          <w:b/>
          <w:i/>
          <w:sz w:val="24"/>
        </w:rPr>
        <w:t>Red Nacional de Paternidad y Maternidad Responsable</w:t>
      </w:r>
    </w:p>
    <w:p w:rsidR="00F607FD" w:rsidRPr="00AF3B2D" w:rsidRDefault="00F607FD" w:rsidP="00AF3B2D">
      <w:pPr>
        <w:pStyle w:val="Ttulo6"/>
        <w:tabs>
          <w:tab w:val="left" w:pos="-284"/>
          <w:tab w:val="left" w:pos="142"/>
          <w:tab w:val="left" w:pos="1440"/>
          <w:tab w:val="left" w:pos="2127"/>
        </w:tabs>
        <w:spacing w:before="0" w:line="240" w:lineRule="auto"/>
        <w:ind w:right="-279"/>
        <w:rPr>
          <w:rFonts w:asciiTheme="minorHAnsi" w:hAnsiTheme="minorHAnsi" w:cstheme="minorHAnsi"/>
          <w:b/>
          <w:color w:val="auto"/>
        </w:rPr>
      </w:pPr>
    </w:p>
    <w:p w:rsidR="00BD16A1" w:rsidRPr="00AF3B2D" w:rsidRDefault="00F607FD" w:rsidP="00AF3B2D">
      <w:pPr>
        <w:pStyle w:val="Ttulo6"/>
        <w:tabs>
          <w:tab w:val="left" w:pos="-284"/>
          <w:tab w:val="left" w:pos="142"/>
          <w:tab w:val="left" w:pos="1440"/>
          <w:tab w:val="left" w:pos="2127"/>
        </w:tabs>
        <w:spacing w:before="0" w:line="240" w:lineRule="auto"/>
        <w:ind w:right="-279"/>
        <w:rPr>
          <w:rFonts w:asciiTheme="minorHAnsi" w:hAnsiTheme="minorHAnsi" w:cstheme="minorHAnsi"/>
          <w:color w:val="E36C0A" w:themeColor="accent6" w:themeShade="BF"/>
        </w:rPr>
      </w:pPr>
      <w:r w:rsidRPr="00AF3B2D">
        <w:rPr>
          <w:rFonts w:asciiTheme="minorHAnsi" w:hAnsiTheme="minorHAnsi" w:cstheme="minorHAnsi"/>
          <w:b/>
          <w:color w:val="auto"/>
        </w:rPr>
        <w:t xml:space="preserve">LUGAR:       </w:t>
      </w:r>
      <w:r w:rsidRPr="00AF3B2D">
        <w:rPr>
          <w:rFonts w:asciiTheme="minorHAnsi" w:hAnsiTheme="minorHAnsi" w:cstheme="minorHAnsi"/>
          <w:color w:val="auto"/>
        </w:rPr>
        <w:t xml:space="preserve">Plataforma </w:t>
      </w:r>
      <w:proofErr w:type="spellStart"/>
      <w:r w:rsidRPr="00AF3B2D">
        <w:rPr>
          <w:rFonts w:asciiTheme="minorHAnsi" w:hAnsiTheme="minorHAnsi" w:cstheme="minorHAnsi"/>
          <w:color w:val="auto"/>
        </w:rPr>
        <w:t>google</w:t>
      </w:r>
      <w:proofErr w:type="spellEnd"/>
      <w:r w:rsidRPr="00AF3B2D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AF3B2D">
        <w:rPr>
          <w:rFonts w:asciiTheme="minorHAnsi" w:hAnsiTheme="minorHAnsi" w:cstheme="minorHAnsi"/>
          <w:color w:val="auto"/>
        </w:rPr>
        <w:t>meet</w:t>
      </w:r>
      <w:proofErr w:type="spellEnd"/>
      <w:r w:rsidRPr="00AF3B2D">
        <w:rPr>
          <w:rFonts w:asciiTheme="minorHAnsi" w:hAnsiTheme="minorHAnsi" w:cstheme="minorHAnsi"/>
          <w:color w:val="auto"/>
        </w:rPr>
        <w:t>:</w:t>
      </w:r>
      <w:r w:rsidRPr="00AF3B2D">
        <w:rPr>
          <w:rFonts w:asciiTheme="minorHAnsi" w:hAnsiTheme="minorHAnsi" w:cstheme="minorHAnsi"/>
          <w:color w:val="E36C0A" w:themeColor="accent6" w:themeShade="BF"/>
        </w:rPr>
        <w:t xml:space="preserve">    </w:t>
      </w:r>
      <w:r w:rsidR="00FF7921" w:rsidRPr="00AF3B2D">
        <w:rPr>
          <w:rFonts w:asciiTheme="minorHAnsi" w:hAnsiTheme="minorHAnsi" w:cstheme="minorHAnsi"/>
          <w:color w:val="E36C0A" w:themeColor="accent6" w:themeShade="BF"/>
        </w:rPr>
        <w:t xml:space="preserve"> </w:t>
      </w:r>
      <w:hyperlink r:id="rId8" w:history="1">
        <w:r w:rsidR="00760769" w:rsidRPr="00AF3B2D">
          <w:rPr>
            <w:rStyle w:val="Hipervnculo"/>
            <w:rFonts w:asciiTheme="minorHAnsi" w:hAnsiTheme="minorHAnsi" w:cstheme="minorHAnsi"/>
          </w:rPr>
          <w:t>https://meet.google.com/fga-xqmy-oeh</w:t>
        </w:r>
      </w:hyperlink>
    </w:p>
    <w:p w:rsidR="00034375" w:rsidRPr="00AF3B2D" w:rsidRDefault="00FF7921" w:rsidP="00AF3B2D">
      <w:pPr>
        <w:pStyle w:val="Ttulo6"/>
        <w:tabs>
          <w:tab w:val="left" w:pos="-284"/>
          <w:tab w:val="left" w:pos="142"/>
          <w:tab w:val="left" w:pos="1440"/>
          <w:tab w:val="left" w:pos="2127"/>
        </w:tabs>
        <w:spacing w:before="0" w:line="240" w:lineRule="auto"/>
        <w:ind w:right="-279"/>
        <w:rPr>
          <w:rFonts w:asciiTheme="minorHAnsi" w:hAnsiTheme="minorHAnsi" w:cstheme="minorHAnsi"/>
          <w:b/>
          <w:color w:val="00CC00"/>
        </w:rPr>
      </w:pPr>
      <w:r w:rsidRPr="00AF3B2D">
        <w:rPr>
          <w:rFonts w:asciiTheme="minorHAnsi" w:hAnsiTheme="minorHAnsi" w:cstheme="minorHAnsi"/>
          <w:color w:val="E36C0A" w:themeColor="accent6" w:themeShade="BF"/>
        </w:rPr>
        <w:t xml:space="preserve"> </w:t>
      </w:r>
    </w:p>
    <w:p w:rsidR="00F607FD" w:rsidRPr="00AF3B2D" w:rsidRDefault="00F607FD" w:rsidP="00AF3B2D">
      <w:pPr>
        <w:tabs>
          <w:tab w:val="left" w:pos="0"/>
          <w:tab w:val="left" w:pos="142"/>
          <w:tab w:val="left" w:pos="2127"/>
        </w:tabs>
        <w:spacing w:after="0" w:line="240" w:lineRule="auto"/>
        <w:ind w:right="-279"/>
        <w:jc w:val="both"/>
        <w:rPr>
          <w:rFonts w:asciiTheme="minorHAnsi" w:hAnsiTheme="minorHAnsi" w:cstheme="minorHAnsi"/>
        </w:rPr>
      </w:pPr>
      <w:r w:rsidRPr="00AF3B2D">
        <w:rPr>
          <w:rFonts w:asciiTheme="minorHAnsi" w:hAnsiTheme="minorHAnsi" w:cstheme="minorHAnsi"/>
          <w:b/>
        </w:rPr>
        <w:t xml:space="preserve">FECHA:         </w:t>
      </w:r>
      <w:r w:rsidR="00F978C3" w:rsidRPr="00AF3B2D">
        <w:rPr>
          <w:rFonts w:asciiTheme="minorHAnsi" w:hAnsiTheme="minorHAnsi" w:cstheme="minorHAnsi"/>
        </w:rPr>
        <w:t>13</w:t>
      </w:r>
      <w:r w:rsidRPr="00AF3B2D">
        <w:rPr>
          <w:rFonts w:asciiTheme="minorHAnsi" w:hAnsiTheme="minorHAnsi" w:cstheme="minorHAnsi"/>
        </w:rPr>
        <w:t xml:space="preserve"> de </w:t>
      </w:r>
      <w:r w:rsidR="00F978C3" w:rsidRPr="00AF3B2D">
        <w:rPr>
          <w:rFonts w:asciiTheme="minorHAnsi" w:hAnsiTheme="minorHAnsi" w:cstheme="minorHAnsi"/>
        </w:rPr>
        <w:t>jul</w:t>
      </w:r>
      <w:r w:rsidR="006E1E79" w:rsidRPr="00AF3B2D">
        <w:rPr>
          <w:rFonts w:asciiTheme="minorHAnsi" w:hAnsiTheme="minorHAnsi" w:cstheme="minorHAnsi"/>
        </w:rPr>
        <w:t>io</w:t>
      </w:r>
      <w:r w:rsidRPr="00AF3B2D">
        <w:rPr>
          <w:rFonts w:asciiTheme="minorHAnsi" w:hAnsiTheme="minorHAnsi" w:cstheme="minorHAnsi"/>
        </w:rPr>
        <w:t xml:space="preserve"> de 2021</w:t>
      </w:r>
      <w:r w:rsidR="00ED3B5F" w:rsidRPr="00AF3B2D">
        <w:rPr>
          <w:rFonts w:asciiTheme="minorHAnsi" w:hAnsiTheme="minorHAnsi" w:cstheme="minorHAnsi"/>
          <w:b/>
        </w:rPr>
        <w:t xml:space="preserve">         </w:t>
      </w:r>
      <w:r w:rsidRPr="00AF3B2D">
        <w:rPr>
          <w:rFonts w:asciiTheme="minorHAnsi" w:hAnsiTheme="minorHAnsi" w:cstheme="minorHAnsi"/>
          <w:b/>
        </w:rPr>
        <w:t xml:space="preserve">HORA: </w:t>
      </w:r>
      <w:r w:rsidRPr="00AF3B2D">
        <w:rPr>
          <w:rFonts w:asciiTheme="minorHAnsi" w:hAnsiTheme="minorHAnsi" w:cstheme="minorHAnsi"/>
        </w:rPr>
        <w:t>de 09:00 horas  a 12:30 horas</w:t>
      </w:r>
    </w:p>
    <w:p w:rsidR="00AF3B2D" w:rsidRDefault="00AF3B2D" w:rsidP="00AF3B2D">
      <w:pPr>
        <w:pStyle w:val="Textoindependiente3"/>
        <w:tabs>
          <w:tab w:val="left" w:pos="0"/>
          <w:tab w:val="left" w:pos="142"/>
          <w:tab w:val="left" w:pos="426"/>
          <w:tab w:val="left" w:pos="709"/>
          <w:tab w:val="left" w:pos="1134"/>
          <w:tab w:val="left" w:pos="2127"/>
        </w:tabs>
        <w:spacing w:after="0" w:line="240" w:lineRule="auto"/>
        <w:ind w:right="-279"/>
        <w:rPr>
          <w:rFonts w:asciiTheme="minorHAnsi" w:hAnsiTheme="minorHAnsi" w:cstheme="minorHAnsi"/>
          <w:b/>
          <w:bCs/>
          <w:sz w:val="22"/>
          <w:szCs w:val="22"/>
        </w:rPr>
      </w:pPr>
    </w:p>
    <w:p w:rsidR="00F607FD" w:rsidRPr="00AF3B2D" w:rsidRDefault="00F607FD" w:rsidP="00AF3B2D">
      <w:pPr>
        <w:pStyle w:val="Textoindependiente3"/>
        <w:tabs>
          <w:tab w:val="left" w:pos="0"/>
          <w:tab w:val="left" w:pos="142"/>
          <w:tab w:val="left" w:pos="426"/>
          <w:tab w:val="left" w:pos="709"/>
          <w:tab w:val="left" w:pos="1134"/>
          <w:tab w:val="left" w:pos="2127"/>
        </w:tabs>
        <w:spacing w:after="0" w:line="240" w:lineRule="auto"/>
        <w:ind w:right="-279"/>
        <w:rPr>
          <w:rFonts w:asciiTheme="minorHAnsi" w:hAnsiTheme="minorHAnsi" w:cstheme="minorHAnsi"/>
          <w:b/>
          <w:bCs/>
          <w:sz w:val="22"/>
          <w:szCs w:val="22"/>
        </w:rPr>
      </w:pPr>
      <w:r w:rsidRPr="00AF3B2D">
        <w:rPr>
          <w:rFonts w:asciiTheme="minorHAnsi" w:hAnsiTheme="minorHAnsi" w:cstheme="minorHAnsi"/>
          <w:b/>
          <w:bCs/>
          <w:sz w:val="22"/>
          <w:szCs w:val="22"/>
        </w:rPr>
        <w:t xml:space="preserve">Objetivos:  </w:t>
      </w:r>
    </w:p>
    <w:p w:rsidR="00C66FBB" w:rsidRPr="00AF3B2D" w:rsidRDefault="00C66FBB" w:rsidP="00AF3B2D">
      <w:pPr>
        <w:pStyle w:val="Prrafodelista1"/>
        <w:tabs>
          <w:tab w:val="left" w:pos="0"/>
        </w:tabs>
        <w:spacing w:after="0" w:line="240" w:lineRule="auto"/>
        <w:ind w:left="360" w:right="-234" w:hanging="270"/>
        <w:jc w:val="both"/>
        <w:rPr>
          <w:rFonts w:asciiTheme="minorHAnsi" w:hAnsiTheme="minorHAnsi" w:cstheme="minorHAnsi"/>
          <w:bCs/>
          <w:sz w:val="10"/>
          <w:szCs w:val="16"/>
          <w:lang w:val="es-GT"/>
        </w:rPr>
      </w:pPr>
    </w:p>
    <w:p w:rsidR="00524ADD" w:rsidRDefault="00524ADD" w:rsidP="00AF3B2D">
      <w:pPr>
        <w:pStyle w:val="Prrafodelista"/>
        <w:numPr>
          <w:ilvl w:val="0"/>
          <w:numId w:val="22"/>
        </w:numPr>
        <w:tabs>
          <w:tab w:val="left" w:pos="0"/>
          <w:tab w:val="left" w:pos="142"/>
          <w:tab w:val="left" w:pos="1276"/>
        </w:tabs>
        <w:spacing w:after="0" w:line="240" w:lineRule="auto"/>
        <w:ind w:left="426" w:right="-660" w:hanging="426"/>
        <w:jc w:val="both"/>
        <w:rPr>
          <w:rFonts w:asciiTheme="minorHAnsi" w:hAnsiTheme="minorHAnsi" w:cstheme="minorHAnsi"/>
        </w:rPr>
      </w:pPr>
      <w:r w:rsidRPr="00AF3B2D">
        <w:rPr>
          <w:rFonts w:asciiTheme="minorHAnsi" w:hAnsiTheme="minorHAnsi" w:cstheme="minorHAnsi"/>
        </w:rPr>
        <w:t xml:space="preserve">Facilitar el espacio de la Red de Paternidad y Maternidad Responsable, para el </w:t>
      </w:r>
      <w:proofErr w:type="spellStart"/>
      <w:r w:rsidRPr="00AF3B2D">
        <w:rPr>
          <w:rFonts w:asciiTheme="minorHAnsi" w:hAnsiTheme="minorHAnsi" w:cstheme="minorHAnsi"/>
        </w:rPr>
        <w:t>itercambio</w:t>
      </w:r>
      <w:proofErr w:type="spellEnd"/>
      <w:r w:rsidRPr="00AF3B2D">
        <w:rPr>
          <w:rFonts w:asciiTheme="minorHAnsi" w:hAnsiTheme="minorHAnsi" w:cstheme="minorHAnsi"/>
        </w:rPr>
        <w:t xml:space="preserve"> y fortalecimiento de los procesos técnicos contemplados en el plan de acción</w:t>
      </w:r>
    </w:p>
    <w:p w:rsidR="00AF3B2D" w:rsidRPr="00AF3B2D" w:rsidRDefault="00AF3B2D" w:rsidP="00AF3B2D">
      <w:pPr>
        <w:pStyle w:val="Prrafodelista"/>
        <w:tabs>
          <w:tab w:val="left" w:pos="0"/>
          <w:tab w:val="left" w:pos="142"/>
          <w:tab w:val="left" w:pos="1276"/>
        </w:tabs>
        <w:spacing w:after="0" w:line="240" w:lineRule="auto"/>
        <w:ind w:left="426" w:right="-660"/>
        <w:jc w:val="both"/>
        <w:rPr>
          <w:rFonts w:asciiTheme="minorHAnsi" w:hAnsiTheme="minorHAnsi" w:cstheme="minorHAnsi"/>
          <w:sz w:val="10"/>
          <w:szCs w:val="16"/>
        </w:rPr>
      </w:pPr>
    </w:p>
    <w:p w:rsidR="00524ADD" w:rsidRPr="00AF3B2D" w:rsidRDefault="00524ADD" w:rsidP="00AF3B2D">
      <w:pPr>
        <w:pStyle w:val="Prrafodelista"/>
        <w:numPr>
          <w:ilvl w:val="0"/>
          <w:numId w:val="22"/>
        </w:numPr>
        <w:tabs>
          <w:tab w:val="left" w:pos="0"/>
          <w:tab w:val="left" w:pos="142"/>
          <w:tab w:val="left" w:pos="1276"/>
        </w:tabs>
        <w:spacing w:after="0" w:line="240" w:lineRule="auto"/>
        <w:ind w:left="426" w:right="-660" w:hanging="426"/>
        <w:jc w:val="both"/>
        <w:rPr>
          <w:rFonts w:asciiTheme="minorHAnsi" w:hAnsiTheme="minorHAnsi" w:cstheme="minorHAnsi"/>
        </w:rPr>
      </w:pPr>
      <w:r w:rsidRPr="00AF3B2D">
        <w:rPr>
          <w:rFonts w:asciiTheme="minorHAnsi" w:hAnsiTheme="minorHAnsi" w:cstheme="minorHAnsi"/>
        </w:rPr>
        <w:t>Socializar la iniciativa de Ley para el fomento de la Paternidad Responsable.</w:t>
      </w:r>
    </w:p>
    <w:p w:rsidR="00BB5A98" w:rsidRPr="00AF3B2D" w:rsidRDefault="00BB5A98" w:rsidP="00AF3B2D">
      <w:pPr>
        <w:pStyle w:val="Prrafodelista"/>
        <w:spacing w:after="0" w:line="240" w:lineRule="auto"/>
        <w:ind w:left="0" w:right="-279"/>
        <w:rPr>
          <w:rFonts w:asciiTheme="minorHAnsi" w:hAnsiTheme="minorHAnsi" w:cstheme="minorHAnsi"/>
          <w:b/>
          <w:sz w:val="16"/>
          <w:u w:val="single"/>
        </w:rPr>
      </w:pPr>
    </w:p>
    <w:p w:rsidR="00F607FD" w:rsidRPr="00AF3B2D" w:rsidRDefault="00F607FD" w:rsidP="00AF3B2D">
      <w:pPr>
        <w:pStyle w:val="Prrafodelista"/>
        <w:spacing w:after="0" w:line="240" w:lineRule="auto"/>
        <w:ind w:left="0" w:right="-279"/>
        <w:jc w:val="center"/>
        <w:rPr>
          <w:rFonts w:asciiTheme="minorHAnsi" w:hAnsiTheme="minorHAnsi" w:cstheme="minorHAnsi"/>
          <w:b/>
          <w:u w:val="single"/>
        </w:rPr>
      </w:pPr>
      <w:r w:rsidRPr="00AF3B2D">
        <w:rPr>
          <w:rFonts w:asciiTheme="minorHAnsi" w:hAnsiTheme="minorHAnsi" w:cstheme="minorHAnsi"/>
          <w:b/>
          <w:u w:val="single"/>
        </w:rPr>
        <w:t>PUNTOS A TRATAR</w:t>
      </w:r>
    </w:p>
    <w:p w:rsidR="00FF7921" w:rsidRPr="00AF3B2D" w:rsidRDefault="00FF7921" w:rsidP="00AF3B2D">
      <w:pPr>
        <w:pStyle w:val="Prrafodelista"/>
        <w:spacing w:after="0" w:line="240" w:lineRule="auto"/>
        <w:ind w:left="0" w:right="-279"/>
        <w:jc w:val="center"/>
        <w:rPr>
          <w:rFonts w:asciiTheme="minorHAnsi" w:hAnsiTheme="minorHAnsi" w:cstheme="minorHAnsi"/>
          <w:b/>
          <w:sz w:val="16"/>
          <w:u w:val="single"/>
        </w:rPr>
      </w:pPr>
    </w:p>
    <w:p w:rsidR="003276C5" w:rsidRPr="00AF3B2D" w:rsidRDefault="00FC42E1" w:rsidP="00AF3B2D">
      <w:pPr>
        <w:tabs>
          <w:tab w:val="left" w:pos="0"/>
          <w:tab w:val="left" w:pos="142"/>
          <w:tab w:val="left" w:pos="1276"/>
        </w:tabs>
        <w:spacing w:after="0" w:line="240" w:lineRule="auto"/>
        <w:ind w:right="-279"/>
        <w:jc w:val="both"/>
        <w:rPr>
          <w:rFonts w:asciiTheme="minorHAnsi" w:eastAsia="Times New Roman" w:hAnsiTheme="minorHAnsi" w:cstheme="minorHAnsi"/>
          <w:lang w:val="es-ES"/>
        </w:rPr>
      </w:pPr>
      <w:r w:rsidRPr="00AF3B2D">
        <w:rPr>
          <w:rFonts w:asciiTheme="minorHAnsi" w:eastAsia="Times New Roman" w:hAnsiTheme="minorHAnsi" w:cstheme="minorHAnsi"/>
          <w:lang w:val="es-ES"/>
        </w:rPr>
        <w:t xml:space="preserve">09:00 </w:t>
      </w:r>
      <w:proofErr w:type="spellStart"/>
      <w:r w:rsidRPr="00AF3B2D">
        <w:rPr>
          <w:rFonts w:asciiTheme="minorHAnsi" w:eastAsia="Times New Roman" w:hAnsiTheme="minorHAnsi" w:cstheme="minorHAnsi"/>
          <w:lang w:val="es-ES"/>
        </w:rPr>
        <w:t>Hrs</w:t>
      </w:r>
      <w:proofErr w:type="spellEnd"/>
      <w:r w:rsidR="00F607FD" w:rsidRPr="00AF3B2D">
        <w:rPr>
          <w:rFonts w:asciiTheme="minorHAnsi" w:eastAsia="Times New Roman" w:hAnsiTheme="minorHAnsi" w:cstheme="minorHAnsi"/>
          <w:lang w:val="es-ES"/>
        </w:rPr>
        <w:t>.</w:t>
      </w:r>
      <w:r w:rsidR="00F607FD" w:rsidRPr="00AF3B2D">
        <w:rPr>
          <w:rFonts w:asciiTheme="minorHAnsi" w:eastAsia="Times New Roman" w:hAnsiTheme="minorHAnsi" w:cstheme="minorHAnsi"/>
          <w:lang w:val="es-ES"/>
        </w:rPr>
        <w:tab/>
        <w:t xml:space="preserve"> Bienvenida   </w:t>
      </w:r>
    </w:p>
    <w:p w:rsidR="00F607FD" w:rsidRPr="00AF3B2D" w:rsidRDefault="00F607FD" w:rsidP="00AF3B2D">
      <w:pPr>
        <w:pStyle w:val="Prrafodelista1"/>
        <w:tabs>
          <w:tab w:val="left" w:pos="0"/>
          <w:tab w:val="left" w:pos="142"/>
          <w:tab w:val="left" w:pos="1276"/>
        </w:tabs>
        <w:spacing w:after="0" w:line="240" w:lineRule="auto"/>
        <w:ind w:left="0" w:right="-279"/>
        <w:jc w:val="both"/>
        <w:rPr>
          <w:rFonts w:asciiTheme="minorHAnsi" w:hAnsiTheme="minorHAnsi" w:cstheme="minorHAnsi"/>
          <w:lang w:val="es-ES"/>
        </w:rPr>
      </w:pPr>
      <w:r w:rsidRPr="00AF3B2D">
        <w:rPr>
          <w:rFonts w:asciiTheme="minorHAnsi" w:hAnsiTheme="minorHAnsi" w:cstheme="minorHAnsi"/>
          <w:lang w:val="es-ES"/>
        </w:rPr>
        <w:t>09:05</w:t>
      </w:r>
      <w:r w:rsidRPr="00AF3B2D">
        <w:rPr>
          <w:rFonts w:asciiTheme="minorHAnsi" w:hAnsiTheme="minorHAnsi" w:cstheme="minorHAnsi"/>
          <w:lang w:val="es-ES"/>
        </w:rPr>
        <w:tab/>
        <w:t xml:space="preserve"> Presentación / aprobación de agenda</w:t>
      </w:r>
    </w:p>
    <w:p w:rsidR="00F607FD" w:rsidRPr="00AF3B2D" w:rsidRDefault="00F607FD" w:rsidP="00AF3B2D">
      <w:pPr>
        <w:pStyle w:val="Textoindependiente"/>
        <w:tabs>
          <w:tab w:val="left" w:pos="0"/>
          <w:tab w:val="left" w:pos="284"/>
          <w:tab w:val="left" w:pos="426"/>
          <w:tab w:val="left" w:pos="1276"/>
        </w:tabs>
        <w:spacing w:after="0" w:line="240" w:lineRule="auto"/>
        <w:ind w:right="-279"/>
        <w:jc w:val="both"/>
        <w:rPr>
          <w:rFonts w:asciiTheme="minorHAnsi" w:hAnsiTheme="minorHAnsi" w:cstheme="minorHAnsi"/>
          <w:sz w:val="16"/>
        </w:rPr>
      </w:pPr>
    </w:p>
    <w:p w:rsidR="0095158A" w:rsidRPr="00AF3B2D" w:rsidRDefault="00F607FD" w:rsidP="00AF3B2D">
      <w:pPr>
        <w:tabs>
          <w:tab w:val="left" w:pos="142"/>
          <w:tab w:val="left" w:pos="1276"/>
        </w:tabs>
        <w:spacing w:after="0" w:line="240" w:lineRule="auto"/>
        <w:ind w:left="1276" w:right="-279" w:hanging="1276"/>
        <w:jc w:val="both"/>
        <w:rPr>
          <w:rFonts w:asciiTheme="minorHAnsi" w:hAnsiTheme="minorHAnsi" w:cstheme="minorHAnsi"/>
        </w:rPr>
      </w:pPr>
      <w:r w:rsidRPr="00AF3B2D">
        <w:rPr>
          <w:rFonts w:asciiTheme="minorHAnsi" w:hAnsiTheme="minorHAnsi" w:cstheme="minorHAnsi"/>
        </w:rPr>
        <w:t>09:10</w:t>
      </w:r>
      <w:r w:rsidRPr="00AF3B2D">
        <w:rPr>
          <w:rFonts w:asciiTheme="minorHAnsi" w:hAnsiTheme="minorHAnsi" w:cstheme="minorHAnsi"/>
        </w:rPr>
        <w:tab/>
      </w:r>
      <w:r w:rsidR="00524ADD" w:rsidRPr="00AF3B2D">
        <w:rPr>
          <w:rFonts w:asciiTheme="minorHAnsi" w:hAnsiTheme="minorHAnsi" w:cstheme="minorHAnsi"/>
        </w:rPr>
        <w:t xml:space="preserve">Socialización del Convenio 190 Cese a la violencia y el acoso en el mundo del trabajo, de la Organización Internacional del Trabajo, vinculado con la Paternidad y Maternidad Responsable. </w:t>
      </w:r>
    </w:p>
    <w:p w:rsidR="00FF7921" w:rsidRPr="00AF3B2D" w:rsidRDefault="00524ADD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right="-279"/>
        <w:jc w:val="right"/>
        <w:rPr>
          <w:rFonts w:asciiTheme="minorHAnsi" w:hAnsiTheme="minorHAnsi" w:cstheme="minorHAnsi"/>
          <w:b/>
          <w:lang w:val="es-ES"/>
        </w:rPr>
      </w:pPr>
      <w:r w:rsidRPr="00AF3B2D">
        <w:rPr>
          <w:rFonts w:asciiTheme="minorHAnsi" w:hAnsiTheme="minorHAnsi" w:cstheme="minorHAnsi"/>
          <w:b/>
          <w:lang w:val="es-ES"/>
        </w:rPr>
        <w:t>Licenciada Maritza Velásquez</w:t>
      </w:r>
    </w:p>
    <w:p w:rsidR="00F607FD" w:rsidRPr="00AF3B2D" w:rsidRDefault="00524ADD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right"/>
        <w:rPr>
          <w:rFonts w:asciiTheme="minorHAnsi" w:hAnsiTheme="minorHAnsi" w:cstheme="minorHAnsi"/>
          <w:b/>
          <w:lang w:val="es-ES"/>
        </w:rPr>
      </w:pPr>
      <w:r w:rsidRPr="00AF3B2D">
        <w:rPr>
          <w:rFonts w:asciiTheme="minorHAnsi" w:hAnsiTheme="minorHAnsi" w:cstheme="minorHAnsi"/>
          <w:b/>
          <w:lang w:val="es-ES"/>
        </w:rPr>
        <w:t>Instancia de Consulta y Participación Social</w:t>
      </w:r>
    </w:p>
    <w:p w:rsidR="00F607FD" w:rsidRPr="00AF3B2D" w:rsidRDefault="000C7CE9" w:rsidP="00AF3B2D">
      <w:pPr>
        <w:pStyle w:val="Textoindependiente"/>
        <w:tabs>
          <w:tab w:val="left" w:pos="7177"/>
        </w:tabs>
        <w:spacing w:after="0" w:line="240" w:lineRule="auto"/>
        <w:ind w:left="1276" w:right="-279" w:hanging="1276"/>
        <w:rPr>
          <w:rFonts w:asciiTheme="minorHAnsi" w:hAnsiTheme="minorHAnsi" w:cstheme="minorHAnsi"/>
          <w:b/>
          <w:sz w:val="16"/>
        </w:rPr>
      </w:pPr>
      <w:r w:rsidRPr="00AF3B2D">
        <w:rPr>
          <w:rFonts w:asciiTheme="minorHAnsi" w:hAnsiTheme="minorHAnsi" w:cstheme="minorHAnsi"/>
          <w:b/>
        </w:rPr>
        <w:tab/>
      </w:r>
      <w:r w:rsidRPr="00AF3B2D">
        <w:rPr>
          <w:rFonts w:asciiTheme="minorHAnsi" w:hAnsiTheme="minorHAnsi" w:cstheme="minorHAnsi"/>
          <w:b/>
        </w:rPr>
        <w:tab/>
      </w:r>
    </w:p>
    <w:p w:rsidR="00F607FD" w:rsidRPr="00AF3B2D" w:rsidRDefault="00B127C6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both"/>
        <w:rPr>
          <w:rFonts w:asciiTheme="minorHAnsi" w:hAnsiTheme="minorHAnsi" w:cstheme="minorHAnsi"/>
          <w:lang w:val="es-ES" w:eastAsia="en-US"/>
        </w:rPr>
      </w:pPr>
      <w:r w:rsidRPr="00AF3B2D">
        <w:rPr>
          <w:rFonts w:asciiTheme="minorHAnsi" w:hAnsiTheme="minorHAnsi" w:cstheme="minorHAnsi"/>
          <w:lang w:val="es-ES" w:eastAsia="en-US"/>
        </w:rPr>
        <w:t>09:55</w:t>
      </w:r>
      <w:r w:rsidR="0095158A" w:rsidRPr="00AF3B2D">
        <w:rPr>
          <w:rFonts w:asciiTheme="minorHAnsi" w:hAnsiTheme="minorHAnsi" w:cstheme="minorHAnsi"/>
          <w:lang w:val="es-ES" w:eastAsia="en-US"/>
        </w:rPr>
        <w:tab/>
      </w:r>
      <w:r w:rsidR="00524ADD" w:rsidRPr="00AF3B2D">
        <w:rPr>
          <w:rFonts w:asciiTheme="minorHAnsi" w:hAnsiTheme="minorHAnsi" w:cstheme="minorHAnsi"/>
          <w:lang w:val="es-ES" w:eastAsia="en-US"/>
        </w:rPr>
        <w:t xml:space="preserve">Fortalecimiento y validación técnica del </w:t>
      </w:r>
      <w:r w:rsidR="00524ADD" w:rsidRPr="00AF3B2D">
        <w:rPr>
          <w:rFonts w:asciiTheme="minorHAnsi" w:hAnsiTheme="minorHAnsi" w:cstheme="minorHAnsi"/>
        </w:rPr>
        <w:t>Manual de Intervenciones Multidisciplinarias y Multisectoriales ante la Problemática de Embarazos en Niñas y Adolescentes Vinculado con la Paternidad y Maternidad Responsable, en el Marco de la Dignidad Humana</w:t>
      </w:r>
    </w:p>
    <w:p w:rsidR="00AF3B2D" w:rsidRPr="00AF3B2D" w:rsidRDefault="00AF3B2D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right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Comisión de Formación y Desarrollo Integral de las Personas – Red </w:t>
      </w:r>
      <w:proofErr w:type="spellStart"/>
      <w:r>
        <w:rPr>
          <w:rFonts w:asciiTheme="minorHAnsi" w:hAnsiTheme="minorHAnsi" w:cstheme="minorHAnsi"/>
          <w:b/>
        </w:rPr>
        <w:t>Nac</w:t>
      </w:r>
      <w:proofErr w:type="spellEnd"/>
      <w:r>
        <w:rPr>
          <w:rFonts w:asciiTheme="minorHAnsi" w:hAnsiTheme="minorHAnsi" w:cstheme="minorHAnsi"/>
          <w:b/>
        </w:rPr>
        <w:t xml:space="preserve">. </w:t>
      </w:r>
      <w:proofErr w:type="spellStart"/>
      <w:r>
        <w:rPr>
          <w:rFonts w:asciiTheme="minorHAnsi" w:hAnsiTheme="minorHAnsi" w:cstheme="minorHAnsi"/>
          <w:b/>
        </w:rPr>
        <w:t>PyMR</w:t>
      </w:r>
      <w:proofErr w:type="spellEnd"/>
      <w:r>
        <w:rPr>
          <w:rFonts w:asciiTheme="minorHAnsi" w:hAnsiTheme="minorHAnsi" w:cstheme="minorHAnsi"/>
          <w:b/>
        </w:rPr>
        <w:t>.</w:t>
      </w:r>
    </w:p>
    <w:p w:rsidR="00524ADD" w:rsidRPr="00AF3B2D" w:rsidRDefault="00524ADD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right="-279"/>
        <w:rPr>
          <w:rFonts w:asciiTheme="minorHAnsi" w:hAnsiTheme="minorHAnsi" w:cstheme="minorHAnsi"/>
          <w:b/>
          <w:sz w:val="16"/>
        </w:rPr>
      </w:pPr>
    </w:p>
    <w:p w:rsidR="00524ADD" w:rsidRPr="00AF3B2D" w:rsidRDefault="00B127C6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both"/>
        <w:rPr>
          <w:rFonts w:asciiTheme="minorHAnsi" w:hAnsiTheme="minorHAnsi" w:cstheme="minorHAnsi"/>
        </w:rPr>
      </w:pPr>
      <w:r w:rsidRPr="00AF3B2D">
        <w:rPr>
          <w:rFonts w:asciiTheme="minorHAnsi" w:hAnsiTheme="minorHAnsi" w:cstheme="minorHAnsi"/>
        </w:rPr>
        <w:t>10:55</w:t>
      </w:r>
      <w:r w:rsidR="00F607FD" w:rsidRPr="00AF3B2D">
        <w:rPr>
          <w:rFonts w:asciiTheme="minorHAnsi" w:hAnsiTheme="minorHAnsi" w:cstheme="minorHAnsi"/>
        </w:rPr>
        <w:t xml:space="preserve"> </w:t>
      </w:r>
      <w:r w:rsidR="00F607FD" w:rsidRPr="00AF3B2D">
        <w:rPr>
          <w:rFonts w:asciiTheme="minorHAnsi" w:hAnsiTheme="minorHAnsi" w:cstheme="minorHAnsi"/>
        </w:rPr>
        <w:tab/>
      </w:r>
      <w:r w:rsidR="00524ADD" w:rsidRPr="00AF3B2D">
        <w:rPr>
          <w:rFonts w:asciiTheme="minorHAnsi" w:hAnsiTheme="minorHAnsi" w:cstheme="minorHAnsi"/>
        </w:rPr>
        <w:t xml:space="preserve">Socialización de invitación al lanzamiento de campaña permanente </w:t>
      </w:r>
      <w:proofErr w:type="spellStart"/>
      <w:r w:rsidR="00524ADD" w:rsidRPr="00AF3B2D">
        <w:rPr>
          <w:rFonts w:asciiTheme="minorHAnsi" w:hAnsiTheme="minorHAnsi" w:cstheme="minorHAnsi"/>
        </w:rPr>
        <w:t>PyMR</w:t>
      </w:r>
      <w:proofErr w:type="spellEnd"/>
      <w:r w:rsidR="00524ADD" w:rsidRPr="00AF3B2D">
        <w:rPr>
          <w:rFonts w:asciiTheme="minorHAnsi" w:hAnsiTheme="minorHAnsi" w:cstheme="minorHAnsi"/>
        </w:rPr>
        <w:t xml:space="preserve"> 2021, en el marco del mes de la Salud Reproductiva</w:t>
      </w:r>
    </w:p>
    <w:p w:rsidR="00EA7D15" w:rsidRPr="00AF3B2D" w:rsidRDefault="00EA7D15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right"/>
        <w:rPr>
          <w:rFonts w:asciiTheme="minorHAnsi" w:hAnsiTheme="minorHAnsi" w:cstheme="minorHAnsi"/>
          <w:b/>
        </w:rPr>
      </w:pPr>
      <w:r w:rsidRPr="00AF3B2D">
        <w:rPr>
          <w:rFonts w:asciiTheme="minorHAnsi" w:hAnsiTheme="minorHAnsi" w:cstheme="minorHAnsi"/>
          <w:b/>
        </w:rPr>
        <w:t>Comisión de Promoción y Comunicación Social</w:t>
      </w:r>
    </w:p>
    <w:p w:rsidR="00EA7D15" w:rsidRPr="00AF3B2D" w:rsidRDefault="00EA7D15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right"/>
        <w:rPr>
          <w:rFonts w:asciiTheme="minorHAnsi" w:hAnsiTheme="minorHAnsi" w:cstheme="minorHAnsi"/>
          <w:b/>
          <w:sz w:val="16"/>
        </w:rPr>
      </w:pPr>
    </w:p>
    <w:p w:rsidR="00EA7D15" w:rsidRPr="00AF3B2D" w:rsidRDefault="00EA7D15" w:rsidP="00AF3B2D">
      <w:pPr>
        <w:tabs>
          <w:tab w:val="left" w:pos="0"/>
          <w:tab w:val="left" w:pos="142"/>
          <w:tab w:val="left" w:pos="1276"/>
        </w:tabs>
        <w:spacing w:after="0" w:line="240" w:lineRule="auto"/>
        <w:ind w:right="-660"/>
        <w:jc w:val="both"/>
        <w:rPr>
          <w:rFonts w:asciiTheme="minorHAnsi" w:eastAsia="Times New Roman" w:hAnsiTheme="minorHAnsi" w:cstheme="minorHAnsi"/>
          <w:lang w:eastAsia="es-GT"/>
        </w:rPr>
      </w:pPr>
      <w:r w:rsidRPr="00AF3B2D">
        <w:rPr>
          <w:rFonts w:asciiTheme="minorHAnsi" w:hAnsiTheme="minorHAnsi" w:cstheme="minorHAnsi"/>
        </w:rPr>
        <w:t>11:10</w:t>
      </w:r>
      <w:r w:rsidRPr="00AF3B2D">
        <w:rPr>
          <w:rFonts w:asciiTheme="minorHAnsi" w:hAnsiTheme="minorHAnsi" w:cstheme="minorHAnsi"/>
        </w:rPr>
        <w:tab/>
      </w:r>
      <w:r w:rsidRPr="00AF3B2D">
        <w:rPr>
          <w:rFonts w:asciiTheme="minorHAnsi" w:eastAsia="Times New Roman" w:hAnsiTheme="minorHAnsi" w:cstheme="minorHAnsi"/>
          <w:lang w:eastAsia="es-GT"/>
        </w:rPr>
        <w:t>Presentación de la iniciativa de Ley para el fomento de la Paternidad Responsable.</w:t>
      </w:r>
    </w:p>
    <w:p w:rsidR="000C7CE9" w:rsidRPr="00AF3B2D" w:rsidRDefault="00AF3B2D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right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Componente </w:t>
      </w:r>
      <w:proofErr w:type="spellStart"/>
      <w:r>
        <w:rPr>
          <w:rFonts w:asciiTheme="minorHAnsi" w:hAnsiTheme="minorHAnsi" w:cstheme="minorHAnsi"/>
          <w:b/>
        </w:rPr>
        <w:t>PyMR</w:t>
      </w:r>
      <w:proofErr w:type="spellEnd"/>
      <w:r>
        <w:rPr>
          <w:rFonts w:asciiTheme="minorHAnsi" w:hAnsiTheme="minorHAnsi" w:cstheme="minorHAnsi"/>
          <w:b/>
        </w:rPr>
        <w:t xml:space="preserve"> - </w:t>
      </w:r>
      <w:r w:rsidR="000C7CE9" w:rsidRPr="00AF3B2D">
        <w:rPr>
          <w:rFonts w:asciiTheme="minorHAnsi" w:hAnsiTheme="minorHAnsi" w:cstheme="minorHAnsi"/>
          <w:b/>
        </w:rPr>
        <w:t>Programa Nacional de Salud Reproductiva</w:t>
      </w:r>
      <w:r>
        <w:rPr>
          <w:rFonts w:asciiTheme="minorHAnsi" w:hAnsiTheme="minorHAnsi" w:cstheme="minorHAnsi"/>
          <w:b/>
        </w:rPr>
        <w:t>/MSPAS</w:t>
      </w:r>
    </w:p>
    <w:p w:rsidR="00524ADD" w:rsidRPr="00AF3B2D" w:rsidRDefault="00524ADD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right="-279"/>
        <w:jc w:val="both"/>
        <w:rPr>
          <w:rFonts w:asciiTheme="minorHAnsi" w:hAnsiTheme="minorHAnsi" w:cstheme="minorHAnsi"/>
          <w:b/>
          <w:sz w:val="16"/>
        </w:rPr>
      </w:pPr>
    </w:p>
    <w:p w:rsidR="00EA7D15" w:rsidRPr="00AF3B2D" w:rsidRDefault="000C7CE9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both"/>
        <w:rPr>
          <w:rFonts w:asciiTheme="minorHAnsi" w:hAnsiTheme="minorHAnsi" w:cstheme="minorHAnsi"/>
        </w:rPr>
      </w:pPr>
      <w:r w:rsidRPr="00AF3B2D">
        <w:rPr>
          <w:rFonts w:asciiTheme="minorHAnsi" w:hAnsiTheme="minorHAnsi" w:cstheme="minorHAnsi"/>
        </w:rPr>
        <w:t>11: 4</w:t>
      </w:r>
      <w:r w:rsidR="00AF3B2D">
        <w:rPr>
          <w:rFonts w:asciiTheme="minorHAnsi" w:hAnsiTheme="minorHAnsi" w:cstheme="minorHAnsi"/>
        </w:rPr>
        <w:t xml:space="preserve">0        </w:t>
      </w:r>
      <w:r w:rsidR="009E70AB" w:rsidRPr="00AF3B2D">
        <w:rPr>
          <w:rFonts w:asciiTheme="minorHAnsi" w:hAnsiTheme="minorHAnsi" w:cstheme="minorHAnsi"/>
        </w:rPr>
        <w:t>S</w:t>
      </w:r>
      <w:r w:rsidR="00F607FD" w:rsidRPr="00AF3B2D">
        <w:rPr>
          <w:rFonts w:asciiTheme="minorHAnsi" w:hAnsiTheme="minorHAnsi" w:cstheme="minorHAnsi"/>
        </w:rPr>
        <w:t>ocialización del quehacer institucional</w:t>
      </w:r>
      <w:r w:rsidR="00EA7D15" w:rsidRPr="00AF3B2D">
        <w:rPr>
          <w:rFonts w:asciiTheme="minorHAnsi" w:hAnsiTheme="minorHAnsi" w:cstheme="minorHAnsi"/>
        </w:rPr>
        <w:t xml:space="preserve"> de la Sede Departamental de Guatemala, Secretaria de Bienestar Social, relacionado con el quehacer de Red de Paternidad y Maternidad </w:t>
      </w:r>
      <w:proofErr w:type="spellStart"/>
      <w:r w:rsidR="00EA7D15" w:rsidRPr="00AF3B2D">
        <w:rPr>
          <w:rFonts w:asciiTheme="minorHAnsi" w:hAnsiTheme="minorHAnsi" w:cstheme="minorHAnsi"/>
        </w:rPr>
        <w:t>Responsible</w:t>
      </w:r>
      <w:proofErr w:type="spellEnd"/>
      <w:r w:rsidR="00EA7D15" w:rsidRPr="00AF3B2D">
        <w:rPr>
          <w:rFonts w:asciiTheme="minorHAnsi" w:hAnsiTheme="minorHAnsi" w:cstheme="minorHAnsi"/>
        </w:rPr>
        <w:t>.</w:t>
      </w:r>
    </w:p>
    <w:p w:rsidR="00EA7D15" w:rsidRPr="00AF3B2D" w:rsidRDefault="00EA7D15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right="-279"/>
        <w:jc w:val="both"/>
        <w:rPr>
          <w:rFonts w:asciiTheme="minorHAnsi" w:hAnsiTheme="minorHAnsi" w:cstheme="minorHAnsi"/>
          <w:sz w:val="16"/>
        </w:rPr>
      </w:pPr>
    </w:p>
    <w:p w:rsidR="00F607FD" w:rsidRPr="00AF3B2D" w:rsidRDefault="000C7CE9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both"/>
        <w:rPr>
          <w:rFonts w:asciiTheme="minorHAnsi" w:hAnsiTheme="minorHAnsi" w:cstheme="minorHAnsi"/>
          <w:lang w:val="es-ES" w:eastAsia="en-US"/>
        </w:rPr>
      </w:pPr>
      <w:r w:rsidRPr="00AF3B2D">
        <w:rPr>
          <w:rFonts w:asciiTheme="minorHAnsi" w:hAnsiTheme="minorHAnsi" w:cstheme="minorHAnsi"/>
          <w:lang w:val="es-ES" w:eastAsia="en-US"/>
        </w:rPr>
        <w:t>12:1</w:t>
      </w:r>
      <w:r w:rsidR="009E70AB" w:rsidRPr="00AF3B2D">
        <w:rPr>
          <w:rFonts w:asciiTheme="minorHAnsi" w:hAnsiTheme="minorHAnsi" w:cstheme="minorHAnsi"/>
          <w:lang w:val="es-ES" w:eastAsia="en-US"/>
        </w:rPr>
        <w:t>5</w:t>
      </w:r>
      <w:r w:rsidR="00F607FD" w:rsidRPr="00AF3B2D">
        <w:rPr>
          <w:rFonts w:asciiTheme="minorHAnsi" w:hAnsiTheme="minorHAnsi" w:cstheme="minorHAnsi"/>
          <w:lang w:val="es-ES" w:eastAsia="en-US"/>
        </w:rPr>
        <w:tab/>
        <w:t xml:space="preserve">Puntos Varios </w:t>
      </w:r>
    </w:p>
    <w:p w:rsidR="00F607FD" w:rsidRPr="00AF3B2D" w:rsidRDefault="00F607FD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both"/>
        <w:rPr>
          <w:rFonts w:asciiTheme="minorHAnsi" w:hAnsiTheme="minorHAnsi" w:cstheme="minorHAnsi"/>
          <w:sz w:val="16"/>
          <w:lang w:val="es-ES" w:eastAsia="en-US"/>
        </w:rPr>
      </w:pPr>
    </w:p>
    <w:p w:rsidR="00F607FD" w:rsidRPr="00AF3B2D" w:rsidRDefault="00B127C6" w:rsidP="00AF3B2D">
      <w:pPr>
        <w:pStyle w:val="Textoindependiente"/>
        <w:tabs>
          <w:tab w:val="left" w:pos="284"/>
          <w:tab w:val="left" w:pos="426"/>
          <w:tab w:val="left" w:pos="1276"/>
        </w:tabs>
        <w:spacing w:after="0" w:line="240" w:lineRule="auto"/>
        <w:ind w:left="1276" w:right="-279" w:hanging="1276"/>
        <w:jc w:val="both"/>
        <w:rPr>
          <w:rFonts w:asciiTheme="minorHAnsi" w:hAnsiTheme="minorHAnsi" w:cstheme="minorHAnsi"/>
          <w:b/>
          <w:bCs/>
        </w:rPr>
      </w:pPr>
      <w:r w:rsidRPr="00AF3B2D">
        <w:rPr>
          <w:rFonts w:asciiTheme="minorHAnsi" w:hAnsiTheme="minorHAnsi" w:cstheme="minorHAnsi"/>
          <w:lang w:val="es-ES" w:eastAsia="en-US"/>
        </w:rPr>
        <w:t>12:</w:t>
      </w:r>
      <w:r w:rsidR="000C7CE9" w:rsidRPr="00AF3B2D">
        <w:rPr>
          <w:rFonts w:asciiTheme="minorHAnsi" w:hAnsiTheme="minorHAnsi" w:cstheme="minorHAnsi"/>
          <w:lang w:val="es-ES" w:eastAsia="en-US"/>
        </w:rPr>
        <w:t>30</w:t>
      </w:r>
      <w:r w:rsidR="00F607FD" w:rsidRPr="00AF3B2D">
        <w:rPr>
          <w:rFonts w:asciiTheme="minorHAnsi" w:hAnsiTheme="minorHAnsi" w:cstheme="minorHAnsi"/>
          <w:lang w:val="es-ES" w:eastAsia="en-US"/>
        </w:rPr>
        <w:tab/>
        <w:t>Cierre</w:t>
      </w:r>
    </w:p>
    <w:p w:rsidR="00F607FD" w:rsidRPr="00AF3B2D" w:rsidRDefault="00F607FD" w:rsidP="00AF3B2D">
      <w:pPr>
        <w:tabs>
          <w:tab w:val="left" w:pos="0"/>
          <w:tab w:val="left" w:pos="142"/>
        </w:tabs>
        <w:spacing w:after="0" w:line="240" w:lineRule="auto"/>
        <w:ind w:right="-278"/>
        <w:jc w:val="center"/>
        <w:rPr>
          <w:rFonts w:asciiTheme="minorHAnsi" w:hAnsiTheme="minorHAnsi" w:cstheme="minorHAnsi"/>
          <w:b/>
          <w:bCs/>
        </w:rPr>
      </w:pPr>
      <w:r w:rsidRPr="00AF3B2D">
        <w:rPr>
          <w:rFonts w:asciiTheme="minorHAnsi" w:hAnsiTheme="minorHAnsi" w:cstheme="minorHAnsi"/>
          <w:b/>
          <w:bCs/>
        </w:rPr>
        <w:t>¡Gracias por su asistencia y participación!</w:t>
      </w:r>
    </w:p>
    <w:p w:rsidR="0015776D" w:rsidRPr="00AF3B2D" w:rsidRDefault="00F607FD" w:rsidP="00AF3B2D">
      <w:pPr>
        <w:spacing w:after="0" w:line="240" w:lineRule="auto"/>
        <w:ind w:right="-278"/>
        <w:jc w:val="center"/>
        <w:rPr>
          <w:rFonts w:asciiTheme="minorHAnsi" w:hAnsiTheme="minorHAnsi" w:cstheme="minorHAnsi"/>
        </w:rPr>
      </w:pPr>
      <w:r w:rsidRPr="00AF3B2D">
        <w:rPr>
          <w:rFonts w:asciiTheme="minorHAnsi" w:hAnsiTheme="minorHAnsi" w:cstheme="minorHAnsi"/>
          <w:b/>
        </w:rPr>
        <w:t xml:space="preserve">Próxima reunión: </w:t>
      </w:r>
      <w:r w:rsidR="000C7CE9" w:rsidRPr="00AF3B2D">
        <w:rPr>
          <w:rFonts w:asciiTheme="minorHAnsi" w:hAnsiTheme="minorHAnsi" w:cstheme="minorHAnsi"/>
          <w:b/>
        </w:rPr>
        <w:t>10 de agosto</w:t>
      </w:r>
      <w:r w:rsidR="00F65D7D" w:rsidRPr="00AF3B2D">
        <w:rPr>
          <w:rFonts w:asciiTheme="minorHAnsi" w:hAnsiTheme="minorHAnsi" w:cstheme="minorHAnsi"/>
          <w:b/>
        </w:rPr>
        <w:t xml:space="preserve"> </w:t>
      </w:r>
      <w:r w:rsidRPr="00AF3B2D">
        <w:rPr>
          <w:rFonts w:asciiTheme="minorHAnsi" w:hAnsiTheme="minorHAnsi" w:cstheme="minorHAnsi"/>
          <w:b/>
        </w:rPr>
        <w:t>2021</w:t>
      </w:r>
    </w:p>
    <w:sectPr w:rsidR="0015776D" w:rsidRPr="00AF3B2D" w:rsidSect="00FA31E1">
      <w:headerReference w:type="default" r:id="rId9"/>
      <w:footerReference w:type="default" r:id="rId10"/>
      <w:pgSz w:w="12240" w:h="15840" w:code="1"/>
      <w:pgMar w:top="1665" w:right="1701" w:bottom="426" w:left="1701" w:header="142" w:footer="3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A10" w:rsidRDefault="00DF6A10" w:rsidP="00A114A8">
      <w:pPr>
        <w:spacing w:after="0" w:line="240" w:lineRule="auto"/>
      </w:pPr>
      <w:r>
        <w:separator/>
      </w:r>
    </w:p>
  </w:endnote>
  <w:endnote w:type="continuationSeparator" w:id="0">
    <w:p w:rsidR="00DF6A10" w:rsidRDefault="00DF6A10" w:rsidP="00A11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31E1" w:rsidRPr="001D7C83" w:rsidRDefault="00FA31E1" w:rsidP="00FA31E1">
    <w:pPr>
      <w:pStyle w:val="Piedepgina"/>
      <w:jc w:val="center"/>
      <w:rPr>
        <w:rFonts w:cs="Calibri"/>
        <w:b/>
        <w:color w:val="1F497D" w:themeColor="text2"/>
        <w:sz w:val="18"/>
        <w:szCs w:val="18"/>
      </w:rPr>
    </w:pPr>
    <w:r w:rsidRPr="001D7C83">
      <w:rPr>
        <w:rFonts w:cs="Calibri"/>
        <w:b/>
        <w:color w:val="1F497D" w:themeColor="text2"/>
        <w:sz w:val="18"/>
        <w:szCs w:val="18"/>
      </w:rPr>
      <w:t xml:space="preserve">MINISTERIO DE SALUD </w:t>
    </w:r>
    <w:r w:rsidR="00B127C6" w:rsidRPr="001D7C83">
      <w:rPr>
        <w:rFonts w:cs="Calibri"/>
        <w:b/>
        <w:color w:val="1F497D" w:themeColor="text2"/>
        <w:sz w:val="18"/>
        <w:szCs w:val="18"/>
      </w:rPr>
      <w:t>PÚBLICA</w:t>
    </w:r>
    <w:r w:rsidRPr="001D7C83">
      <w:rPr>
        <w:rFonts w:cs="Calibri"/>
        <w:b/>
        <w:color w:val="1F497D" w:themeColor="text2"/>
        <w:sz w:val="18"/>
        <w:szCs w:val="18"/>
      </w:rPr>
      <w:t xml:space="preserve"> Y ASISTENCIA SOCIAL</w:t>
    </w:r>
  </w:p>
  <w:p w:rsidR="00FA31E1" w:rsidRPr="001D7C83" w:rsidRDefault="00FA31E1" w:rsidP="00FA31E1">
    <w:pPr>
      <w:pStyle w:val="Piedepgina"/>
      <w:jc w:val="center"/>
      <w:rPr>
        <w:rFonts w:cs="Calibri"/>
        <w:b/>
        <w:color w:val="1F497D" w:themeColor="text2"/>
        <w:sz w:val="18"/>
        <w:szCs w:val="18"/>
      </w:rPr>
    </w:pPr>
    <w:r w:rsidRPr="001D7C83">
      <w:rPr>
        <w:rFonts w:cs="Calibri"/>
        <w:b/>
        <w:color w:val="1F497D" w:themeColor="text2"/>
        <w:sz w:val="18"/>
        <w:szCs w:val="18"/>
      </w:rPr>
      <w:t>DEPARTAMENTO DE REGULACIÓN DE LOS PROGRAMAS DE ATENCIÓN A LAS PERSONAS                                                             Programa Nacional de Salud Reproductiva</w:t>
    </w:r>
  </w:p>
  <w:p w:rsidR="00FA31E1" w:rsidRPr="001D7C83" w:rsidRDefault="00FA31E1" w:rsidP="00FA31E1">
    <w:pPr>
      <w:pStyle w:val="Piedepgina"/>
      <w:jc w:val="center"/>
      <w:rPr>
        <w:rFonts w:cs="Calibri"/>
        <w:b/>
        <w:color w:val="1F497D" w:themeColor="text2"/>
        <w:sz w:val="18"/>
        <w:szCs w:val="18"/>
      </w:rPr>
    </w:pPr>
    <w:r w:rsidRPr="001D7C83">
      <w:rPr>
        <w:rFonts w:cs="Calibri"/>
        <w:b/>
        <w:color w:val="1F497D" w:themeColor="text2"/>
        <w:sz w:val="18"/>
        <w:szCs w:val="18"/>
      </w:rPr>
      <w:t>Componente de Paternidad y Maternidad Responsable</w:t>
    </w:r>
  </w:p>
  <w:p w:rsidR="00FA31E1" w:rsidRPr="001D7C83" w:rsidRDefault="00FA31E1" w:rsidP="00FA31E1">
    <w:pPr>
      <w:pStyle w:val="Piedepgina"/>
      <w:jc w:val="center"/>
      <w:rPr>
        <w:rFonts w:cs="Calibri"/>
        <w:b/>
        <w:color w:val="1F497D" w:themeColor="text2"/>
        <w:sz w:val="18"/>
        <w:szCs w:val="18"/>
      </w:rPr>
    </w:pPr>
    <w:r w:rsidRPr="001D7C83">
      <w:rPr>
        <w:rFonts w:cs="Calibri"/>
        <w:b/>
        <w:color w:val="1F497D" w:themeColor="text2"/>
        <w:sz w:val="18"/>
        <w:szCs w:val="18"/>
      </w:rPr>
      <w:t>5AV. 11-40 ZONA 11 COLONIA EL PROGRESO – TELEFONO 2322-8383 – Directo: 24723407</w:t>
    </w:r>
  </w:p>
  <w:p w:rsidR="00FA31E1" w:rsidRDefault="00FA31E1" w:rsidP="00FA31E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A10" w:rsidRDefault="00DF6A10" w:rsidP="00A114A8">
      <w:pPr>
        <w:spacing w:after="0" w:line="240" w:lineRule="auto"/>
      </w:pPr>
      <w:r>
        <w:separator/>
      </w:r>
    </w:p>
  </w:footnote>
  <w:footnote w:type="continuationSeparator" w:id="0">
    <w:p w:rsidR="00DF6A10" w:rsidRDefault="00DF6A10" w:rsidP="00A11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09E" w:rsidRDefault="00DF6A10" w:rsidP="00EB3237">
    <w:pPr>
      <w:pStyle w:val="Encabezado"/>
      <w:ind w:left="-284"/>
    </w:pPr>
    <w:r>
      <w:rPr>
        <w:noProof/>
        <w:lang w:eastAsia="es-GT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20.55pt;margin-top:5.65pt;width:75.8pt;height:74.85pt;z-index:251659264" wrapcoords="-122 0 -122 21285 21600 21285 21600 0 -122 0">
          <v:imagedata r:id="rId1" o:title=""/>
          <w10:wrap type="tight"/>
        </v:shape>
        <o:OLEObject Type="Embed" ProgID="AcroExch.Document.DC" ShapeID="_x0000_s2049" DrawAspect="Content" ObjectID="_1687771817" r:id="rId2">
          <o:FieldCodes>\* MERGEFORMAT</o:FieldCodes>
        </o:OLEObject>
      </w:object>
    </w:r>
  </w:p>
  <w:p w:rsidR="00A114A8" w:rsidRPr="00EC0E27" w:rsidRDefault="00EC0E27" w:rsidP="00EC0E27">
    <w:pPr>
      <w:pStyle w:val="Encabezado"/>
      <w:jc w:val="center"/>
      <w:rPr>
        <w:b/>
        <w:i/>
        <w:color w:val="1F497D"/>
        <w:sz w:val="18"/>
        <w:szCs w:val="18"/>
      </w:rPr>
    </w:pPr>
    <w:r>
      <w:rPr>
        <w:b/>
        <w:i/>
        <w:noProof/>
        <w:color w:val="1F497D"/>
        <w:sz w:val="18"/>
        <w:szCs w:val="18"/>
        <w:lang w:eastAsia="es-GT"/>
      </w:rPr>
      <w:drawing>
        <wp:inline distT="0" distB="0" distL="0" distR="0">
          <wp:extent cx="1162050" cy="838200"/>
          <wp:effectExtent l="19050" t="0" r="0" b="0"/>
          <wp:docPr id="3" name="Imagen 3" descr="C:\Users\mflores\Desktop\PyMR 2021\CONSISTENCIA\Consistencia 2021\Logos IMAGENES\LOGO BICENTENA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flores\Desktop\PyMR 2021\CONSISTENCIA\Consistencia 2021\Logos IMAGENES\LOGO BICENTENARIO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838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EC0E27">
      <w:rPr>
        <w:b/>
        <w:i/>
        <w:color w:val="1F497D"/>
        <w:sz w:val="18"/>
        <w:szCs w:val="18"/>
      </w:rPr>
      <w:t xml:space="preserve"> </w:t>
    </w:r>
    <w:r w:rsidR="00961A65">
      <w:rPr>
        <w:b/>
        <w:i/>
        <w:noProof/>
        <w:color w:val="1F497D"/>
        <w:sz w:val="18"/>
        <w:szCs w:val="18"/>
        <w:lang w:eastAsia="es-GT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-659130</wp:posOffset>
          </wp:positionH>
          <wp:positionV relativeFrom="paragraph">
            <wp:posOffset>16510</wp:posOffset>
          </wp:positionV>
          <wp:extent cx="1543050" cy="753110"/>
          <wp:effectExtent l="19050" t="0" r="0" b="0"/>
          <wp:wrapTight wrapText="bothSides">
            <wp:wrapPolygon edited="0">
              <wp:start x="-267" y="0"/>
              <wp:lineTo x="-267" y="21309"/>
              <wp:lineTo x="21600" y="21309"/>
              <wp:lineTo x="21600" y="0"/>
              <wp:lineTo x="-267" y="0"/>
            </wp:wrapPolygon>
          </wp:wrapTight>
          <wp:docPr id="1" name="1 Imagen" descr="LOGO MSPAS 201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SPAS 2018.jpg"/>
                  <pic:cNvPicPr/>
                </pic:nvPicPr>
                <pic:blipFill>
                  <a:blip r:embed="rId4"/>
                  <a:srcRect b="17600"/>
                  <a:stretch>
                    <a:fillRect/>
                  </a:stretch>
                </pic:blipFill>
                <pic:spPr>
                  <a:xfrm>
                    <a:off x="0" y="0"/>
                    <a:ext cx="1543050" cy="753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pt;height:12pt" o:bullet="t">
        <v:imagedata r:id="rId1" o:title="clip_image001"/>
      </v:shape>
    </w:pict>
  </w:numPicBullet>
  <w:abstractNum w:abstractNumId="0">
    <w:nsid w:val="00000021"/>
    <w:multiLevelType w:val="multilevel"/>
    <w:tmpl w:val="DF485132"/>
    <w:lvl w:ilvl="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B01FCE"/>
    <w:multiLevelType w:val="hybridMultilevel"/>
    <w:tmpl w:val="993AC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80394"/>
    <w:multiLevelType w:val="hybridMultilevel"/>
    <w:tmpl w:val="D8EC7A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A53A5B"/>
    <w:multiLevelType w:val="hybridMultilevel"/>
    <w:tmpl w:val="F4EA3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04187D"/>
    <w:multiLevelType w:val="hybridMultilevel"/>
    <w:tmpl w:val="D3E21CD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EB4077"/>
    <w:multiLevelType w:val="hybridMultilevel"/>
    <w:tmpl w:val="5742103C"/>
    <w:lvl w:ilvl="0" w:tplc="4F7CDC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F36947"/>
    <w:multiLevelType w:val="hybridMultilevel"/>
    <w:tmpl w:val="BF7CADB0"/>
    <w:lvl w:ilvl="0" w:tplc="0C0A000F">
      <w:start w:val="1"/>
      <w:numFmt w:val="decimal"/>
      <w:lvlText w:val="%1.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2FBA3436"/>
    <w:multiLevelType w:val="hybridMultilevel"/>
    <w:tmpl w:val="1160EBE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60CE8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Times New Roman" w:hint="default"/>
      </w:r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BA0AEA"/>
    <w:multiLevelType w:val="hybridMultilevel"/>
    <w:tmpl w:val="8A5452B0"/>
    <w:lvl w:ilvl="0" w:tplc="1160CE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74FC71D4">
      <w:start w:val="1"/>
      <w:numFmt w:val="bullet"/>
      <w:pStyle w:val="Listaconvietas"/>
      <w:lvlText w:val=""/>
      <w:lvlPicBulletId w:val="0"/>
      <w:lvlJc w:val="left"/>
      <w:pPr>
        <w:tabs>
          <w:tab w:val="num" w:pos="1364"/>
        </w:tabs>
        <w:ind w:left="1364" w:hanging="284"/>
      </w:pPr>
      <w:rPr>
        <w:rFonts w:ascii="Symbol" w:hAnsi="Symbol" w:hint="default"/>
        <w:b w:val="0"/>
        <w:i w:val="0"/>
        <w:color w:val="auto"/>
        <w:sz w:val="16"/>
        <w:szCs w:val="16"/>
        <w:lang w:val="es-G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5907F3"/>
    <w:multiLevelType w:val="hybridMultilevel"/>
    <w:tmpl w:val="B778FBEA"/>
    <w:lvl w:ilvl="0" w:tplc="A99EBEFE">
      <w:numFmt w:val="bullet"/>
      <w:lvlText w:val=""/>
      <w:lvlJc w:val="left"/>
      <w:pPr>
        <w:ind w:left="1635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2D22DA"/>
    <w:multiLevelType w:val="hybridMultilevel"/>
    <w:tmpl w:val="88662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505A47"/>
    <w:multiLevelType w:val="hybridMultilevel"/>
    <w:tmpl w:val="BF7CADB0"/>
    <w:lvl w:ilvl="0" w:tplc="0C0A000F">
      <w:start w:val="1"/>
      <w:numFmt w:val="decimal"/>
      <w:lvlText w:val="%1.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65233DFC"/>
    <w:multiLevelType w:val="hybridMultilevel"/>
    <w:tmpl w:val="F4D422EE"/>
    <w:lvl w:ilvl="0" w:tplc="C3648504">
      <w:start w:val="1"/>
      <w:numFmt w:val="upperRoman"/>
      <w:lvlText w:val="%1."/>
      <w:lvlJc w:val="left"/>
      <w:pPr>
        <w:ind w:left="720" w:hanging="720"/>
      </w:pPr>
      <w:rPr>
        <w:b/>
        <w:i w:val="0"/>
        <w:color w:val="auto"/>
      </w:rPr>
    </w:lvl>
    <w:lvl w:ilvl="1" w:tplc="5EE277D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7964D2"/>
    <w:multiLevelType w:val="hybridMultilevel"/>
    <w:tmpl w:val="E4901AA6"/>
    <w:lvl w:ilvl="0" w:tplc="0C0A0013">
      <w:start w:val="1"/>
      <w:numFmt w:val="upperRoman"/>
      <w:lvlText w:val="%1."/>
      <w:lvlJc w:val="right"/>
      <w:pPr>
        <w:ind w:left="1713" w:hanging="360"/>
      </w:pPr>
    </w:lvl>
    <w:lvl w:ilvl="1" w:tplc="0C0A0019" w:tentative="1">
      <w:start w:val="1"/>
      <w:numFmt w:val="lowerLetter"/>
      <w:lvlText w:val="%2."/>
      <w:lvlJc w:val="left"/>
      <w:pPr>
        <w:ind w:left="2433" w:hanging="360"/>
      </w:pPr>
    </w:lvl>
    <w:lvl w:ilvl="2" w:tplc="0C0A001B" w:tentative="1">
      <w:start w:val="1"/>
      <w:numFmt w:val="lowerRoman"/>
      <w:lvlText w:val="%3."/>
      <w:lvlJc w:val="right"/>
      <w:pPr>
        <w:ind w:left="3153" w:hanging="180"/>
      </w:pPr>
    </w:lvl>
    <w:lvl w:ilvl="3" w:tplc="0C0A000F" w:tentative="1">
      <w:start w:val="1"/>
      <w:numFmt w:val="decimal"/>
      <w:lvlText w:val="%4."/>
      <w:lvlJc w:val="left"/>
      <w:pPr>
        <w:ind w:left="3873" w:hanging="360"/>
      </w:pPr>
    </w:lvl>
    <w:lvl w:ilvl="4" w:tplc="0C0A0019" w:tentative="1">
      <w:start w:val="1"/>
      <w:numFmt w:val="lowerLetter"/>
      <w:lvlText w:val="%5."/>
      <w:lvlJc w:val="left"/>
      <w:pPr>
        <w:ind w:left="4593" w:hanging="360"/>
      </w:pPr>
    </w:lvl>
    <w:lvl w:ilvl="5" w:tplc="0C0A001B" w:tentative="1">
      <w:start w:val="1"/>
      <w:numFmt w:val="lowerRoman"/>
      <w:lvlText w:val="%6."/>
      <w:lvlJc w:val="right"/>
      <w:pPr>
        <w:ind w:left="5313" w:hanging="180"/>
      </w:pPr>
    </w:lvl>
    <w:lvl w:ilvl="6" w:tplc="0C0A000F" w:tentative="1">
      <w:start w:val="1"/>
      <w:numFmt w:val="decimal"/>
      <w:lvlText w:val="%7."/>
      <w:lvlJc w:val="left"/>
      <w:pPr>
        <w:ind w:left="6033" w:hanging="360"/>
      </w:pPr>
    </w:lvl>
    <w:lvl w:ilvl="7" w:tplc="0C0A0019" w:tentative="1">
      <w:start w:val="1"/>
      <w:numFmt w:val="lowerLetter"/>
      <w:lvlText w:val="%8."/>
      <w:lvlJc w:val="left"/>
      <w:pPr>
        <w:ind w:left="6753" w:hanging="360"/>
      </w:pPr>
    </w:lvl>
    <w:lvl w:ilvl="8" w:tplc="0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>
    <w:nsid w:val="6E0A31BD"/>
    <w:multiLevelType w:val="hybridMultilevel"/>
    <w:tmpl w:val="B6F445E8"/>
    <w:lvl w:ilvl="0" w:tplc="0C0A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5">
    <w:nsid w:val="79FA4741"/>
    <w:multiLevelType w:val="hybridMultilevel"/>
    <w:tmpl w:val="9C4465DE"/>
    <w:lvl w:ilvl="0" w:tplc="65A8463A">
      <w:start w:val="1"/>
      <w:numFmt w:val="decimal"/>
      <w:lvlText w:val="%1."/>
      <w:lvlJc w:val="left"/>
      <w:pPr>
        <w:ind w:left="502" w:hanging="360"/>
      </w:pPr>
      <w:rPr>
        <w:sz w:val="22"/>
        <w:szCs w:val="22"/>
      </w:rPr>
    </w:lvl>
    <w:lvl w:ilvl="1" w:tplc="10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A6D00D5"/>
    <w:multiLevelType w:val="hybridMultilevel"/>
    <w:tmpl w:val="10D8A9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AC6AC1"/>
    <w:multiLevelType w:val="hybridMultilevel"/>
    <w:tmpl w:val="96C6BD26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E6961C3"/>
    <w:multiLevelType w:val="hybridMultilevel"/>
    <w:tmpl w:val="8530F0A0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7"/>
  </w:num>
  <w:num w:numId="7">
    <w:abstractNumId w:val="12"/>
  </w:num>
  <w:num w:numId="8">
    <w:abstractNumId w:val="17"/>
  </w:num>
  <w:num w:numId="9">
    <w:abstractNumId w:val="18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3"/>
  </w:num>
  <w:num w:numId="13">
    <w:abstractNumId w:val="14"/>
  </w:num>
  <w:num w:numId="14">
    <w:abstractNumId w:val="16"/>
  </w:num>
  <w:num w:numId="15">
    <w:abstractNumId w:val="1"/>
  </w:num>
  <w:num w:numId="16">
    <w:abstractNumId w:val="10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11"/>
  </w:num>
  <w:num w:numId="21">
    <w:abstractNumId w:val="3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101"/>
    <w:rsid w:val="000050B5"/>
    <w:rsid w:val="00005FBA"/>
    <w:rsid w:val="000105CB"/>
    <w:rsid w:val="00017ABF"/>
    <w:rsid w:val="00023B3E"/>
    <w:rsid w:val="00031E22"/>
    <w:rsid w:val="000327B2"/>
    <w:rsid w:val="00034375"/>
    <w:rsid w:val="00041DAD"/>
    <w:rsid w:val="000475B2"/>
    <w:rsid w:val="00050080"/>
    <w:rsid w:val="000536E0"/>
    <w:rsid w:val="00055246"/>
    <w:rsid w:val="000603E5"/>
    <w:rsid w:val="00064052"/>
    <w:rsid w:val="00064CA2"/>
    <w:rsid w:val="0006779D"/>
    <w:rsid w:val="00070FD9"/>
    <w:rsid w:val="00072D1E"/>
    <w:rsid w:val="00075DEF"/>
    <w:rsid w:val="00080B7F"/>
    <w:rsid w:val="00081103"/>
    <w:rsid w:val="000836A6"/>
    <w:rsid w:val="00085C8E"/>
    <w:rsid w:val="0008696D"/>
    <w:rsid w:val="00091838"/>
    <w:rsid w:val="00094AF1"/>
    <w:rsid w:val="000A13C8"/>
    <w:rsid w:val="000A4631"/>
    <w:rsid w:val="000A7A8F"/>
    <w:rsid w:val="000B6395"/>
    <w:rsid w:val="000C5E48"/>
    <w:rsid w:val="000C6AD1"/>
    <w:rsid w:val="000C79AE"/>
    <w:rsid w:val="000C7CE9"/>
    <w:rsid w:val="000D0D5E"/>
    <w:rsid w:val="000D5256"/>
    <w:rsid w:val="000E200B"/>
    <w:rsid w:val="000E2B39"/>
    <w:rsid w:val="000E6608"/>
    <w:rsid w:val="000F4786"/>
    <w:rsid w:val="000F5C45"/>
    <w:rsid w:val="000F68D2"/>
    <w:rsid w:val="000F6E31"/>
    <w:rsid w:val="001027FB"/>
    <w:rsid w:val="001126CD"/>
    <w:rsid w:val="00114817"/>
    <w:rsid w:val="00123866"/>
    <w:rsid w:val="00126483"/>
    <w:rsid w:val="00130787"/>
    <w:rsid w:val="001324F9"/>
    <w:rsid w:val="00132883"/>
    <w:rsid w:val="00136750"/>
    <w:rsid w:val="001436FF"/>
    <w:rsid w:val="001464AB"/>
    <w:rsid w:val="00147616"/>
    <w:rsid w:val="00147EA4"/>
    <w:rsid w:val="001524F6"/>
    <w:rsid w:val="001566B9"/>
    <w:rsid w:val="00157575"/>
    <w:rsid w:val="0015776D"/>
    <w:rsid w:val="001639E2"/>
    <w:rsid w:val="0016436B"/>
    <w:rsid w:val="001701D6"/>
    <w:rsid w:val="00171186"/>
    <w:rsid w:val="0017367F"/>
    <w:rsid w:val="001755BC"/>
    <w:rsid w:val="00177E0D"/>
    <w:rsid w:val="00185916"/>
    <w:rsid w:val="00186C54"/>
    <w:rsid w:val="00186EBC"/>
    <w:rsid w:val="001877DB"/>
    <w:rsid w:val="00194111"/>
    <w:rsid w:val="00194499"/>
    <w:rsid w:val="001A4928"/>
    <w:rsid w:val="001A586C"/>
    <w:rsid w:val="001A63FA"/>
    <w:rsid w:val="001B007F"/>
    <w:rsid w:val="001B7DBB"/>
    <w:rsid w:val="001C182C"/>
    <w:rsid w:val="001C2EF2"/>
    <w:rsid w:val="001C6803"/>
    <w:rsid w:val="001C769B"/>
    <w:rsid w:val="001D55E3"/>
    <w:rsid w:val="001E2A1C"/>
    <w:rsid w:val="001F643C"/>
    <w:rsid w:val="001F7F56"/>
    <w:rsid w:val="002005B9"/>
    <w:rsid w:val="00201266"/>
    <w:rsid w:val="00204DE3"/>
    <w:rsid w:val="00213E76"/>
    <w:rsid w:val="0021684F"/>
    <w:rsid w:val="0021790F"/>
    <w:rsid w:val="00217C06"/>
    <w:rsid w:val="00224076"/>
    <w:rsid w:val="002303C0"/>
    <w:rsid w:val="00230AA1"/>
    <w:rsid w:val="00231B21"/>
    <w:rsid w:val="00232BA3"/>
    <w:rsid w:val="002333BE"/>
    <w:rsid w:val="00234BA9"/>
    <w:rsid w:val="00235374"/>
    <w:rsid w:val="00243FB3"/>
    <w:rsid w:val="002441BB"/>
    <w:rsid w:val="0024420C"/>
    <w:rsid w:val="00245901"/>
    <w:rsid w:val="002467E2"/>
    <w:rsid w:val="00250766"/>
    <w:rsid w:val="00253C25"/>
    <w:rsid w:val="00257CA1"/>
    <w:rsid w:val="00265316"/>
    <w:rsid w:val="002745FF"/>
    <w:rsid w:val="00276360"/>
    <w:rsid w:val="00280461"/>
    <w:rsid w:val="00290A9F"/>
    <w:rsid w:val="00297D68"/>
    <w:rsid w:val="002A15A3"/>
    <w:rsid w:val="002A3AF5"/>
    <w:rsid w:val="002A4017"/>
    <w:rsid w:val="002A439F"/>
    <w:rsid w:val="002A59A8"/>
    <w:rsid w:val="002B25FC"/>
    <w:rsid w:val="002B351D"/>
    <w:rsid w:val="002C3B15"/>
    <w:rsid w:val="002C5C38"/>
    <w:rsid w:val="002D0EA1"/>
    <w:rsid w:val="002D236C"/>
    <w:rsid w:val="002D3624"/>
    <w:rsid w:val="002D586E"/>
    <w:rsid w:val="002E233D"/>
    <w:rsid w:val="002E5DA2"/>
    <w:rsid w:val="002F07B6"/>
    <w:rsid w:val="002F3B63"/>
    <w:rsid w:val="002F4761"/>
    <w:rsid w:val="00304604"/>
    <w:rsid w:val="00305AA9"/>
    <w:rsid w:val="00307CFC"/>
    <w:rsid w:val="003200E1"/>
    <w:rsid w:val="00320921"/>
    <w:rsid w:val="00322AD9"/>
    <w:rsid w:val="003247B1"/>
    <w:rsid w:val="00324A18"/>
    <w:rsid w:val="00324D48"/>
    <w:rsid w:val="00325BE6"/>
    <w:rsid w:val="003276C5"/>
    <w:rsid w:val="003338D0"/>
    <w:rsid w:val="00333E6E"/>
    <w:rsid w:val="0033450D"/>
    <w:rsid w:val="003418B7"/>
    <w:rsid w:val="00341CC8"/>
    <w:rsid w:val="00345441"/>
    <w:rsid w:val="00350AFB"/>
    <w:rsid w:val="00350DD5"/>
    <w:rsid w:val="0035188E"/>
    <w:rsid w:val="00355692"/>
    <w:rsid w:val="003564E8"/>
    <w:rsid w:val="00357EE3"/>
    <w:rsid w:val="0036007D"/>
    <w:rsid w:val="003662EF"/>
    <w:rsid w:val="0037010E"/>
    <w:rsid w:val="00370FAC"/>
    <w:rsid w:val="00371EF0"/>
    <w:rsid w:val="00372DFF"/>
    <w:rsid w:val="00374434"/>
    <w:rsid w:val="003744A3"/>
    <w:rsid w:val="00377524"/>
    <w:rsid w:val="00381B7D"/>
    <w:rsid w:val="00381BB4"/>
    <w:rsid w:val="0038220A"/>
    <w:rsid w:val="0038409E"/>
    <w:rsid w:val="003846D4"/>
    <w:rsid w:val="003917F0"/>
    <w:rsid w:val="00391C85"/>
    <w:rsid w:val="00391E8E"/>
    <w:rsid w:val="00393E09"/>
    <w:rsid w:val="00394289"/>
    <w:rsid w:val="00394CB1"/>
    <w:rsid w:val="003952AF"/>
    <w:rsid w:val="003A514A"/>
    <w:rsid w:val="003B0CD3"/>
    <w:rsid w:val="003B1799"/>
    <w:rsid w:val="003B2B8C"/>
    <w:rsid w:val="003B5E8F"/>
    <w:rsid w:val="003B6A13"/>
    <w:rsid w:val="003B7866"/>
    <w:rsid w:val="003C4461"/>
    <w:rsid w:val="003C5CFA"/>
    <w:rsid w:val="003D09BC"/>
    <w:rsid w:val="003D20BA"/>
    <w:rsid w:val="003E70D1"/>
    <w:rsid w:val="003F2CA4"/>
    <w:rsid w:val="003F59C8"/>
    <w:rsid w:val="003F7FB7"/>
    <w:rsid w:val="004009DC"/>
    <w:rsid w:val="00401022"/>
    <w:rsid w:val="00402503"/>
    <w:rsid w:val="00405548"/>
    <w:rsid w:val="004063B7"/>
    <w:rsid w:val="004067FE"/>
    <w:rsid w:val="0041683E"/>
    <w:rsid w:val="00420CD1"/>
    <w:rsid w:val="00423990"/>
    <w:rsid w:val="004369D1"/>
    <w:rsid w:val="00440D1F"/>
    <w:rsid w:val="00451805"/>
    <w:rsid w:val="00454DA6"/>
    <w:rsid w:val="004609B5"/>
    <w:rsid w:val="004629F0"/>
    <w:rsid w:val="00462D31"/>
    <w:rsid w:val="00464DAB"/>
    <w:rsid w:val="00466484"/>
    <w:rsid w:val="00473938"/>
    <w:rsid w:val="00476DF1"/>
    <w:rsid w:val="00477BAD"/>
    <w:rsid w:val="004875BA"/>
    <w:rsid w:val="00487B47"/>
    <w:rsid w:val="00487E38"/>
    <w:rsid w:val="00490E2E"/>
    <w:rsid w:val="0049289A"/>
    <w:rsid w:val="004A50E9"/>
    <w:rsid w:val="004A7573"/>
    <w:rsid w:val="004B06DE"/>
    <w:rsid w:val="004C1D56"/>
    <w:rsid w:val="004C3AEE"/>
    <w:rsid w:val="004C4B86"/>
    <w:rsid w:val="004C50FB"/>
    <w:rsid w:val="004D31F6"/>
    <w:rsid w:val="004D57B9"/>
    <w:rsid w:val="004D759A"/>
    <w:rsid w:val="004E6477"/>
    <w:rsid w:val="0050197D"/>
    <w:rsid w:val="00502DD3"/>
    <w:rsid w:val="005060B2"/>
    <w:rsid w:val="00506BAE"/>
    <w:rsid w:val="00506F0B"/>
    <w:rsid w:val="005135E2"/>
    <w:rsid w:val="00513A1D"/>
    <w:rsid w:val="00514650"/>
    <w:rsid w:val="00516445"/>
    <w:rsid w:val="005211CB"/>
    <w:rsid w:val="00522901"/>
    <w:rsid w:val="00524ADD"/>
    <w:rsid w:val="00524B62"/>
    <w:rsid w:val="005303A4"/>
    <w:rsid w:val="00532CA3"/>
    <w:rsid w:val="00534146"/>
    <w:rsid w:val="00536766"/>
    <w:rsid w:val="00542C87"/>
    <w:rsid w:val="005507EC"/>
    <w:rsid w:val="00551CD3"/>
    <w:rsid w:val="00551DFB"/>
    <w:rsid w:val="00557714"/>
    <w:rsid w:val="00560DD9"/>
    <w:rsid w:val="00563881"/>
    <w:rsid w:val="0058184C"/>
    <w:rsid w:val="005831F6"/>
    <w:rsid w:val="00584171"/>
    <w:rsid w:val="0059038B"/>
    <w:rsid w:val="00591E12"/>
    <w:rsid w:val="005924EB"/>
    <w:rsid w:val="0059794B"/>
    <w:rsid w:val="005A58EF"/>
    <w:rsid w:val="005B15F9"/>
    <w:rsid w:val="005B4BBC"/>
    <w:rsid w:val="005B6EB4"/>
    <w:rsid w:val="005C3A73"/>
    <w:rsid w:val="005C61D6"/>
    <w:rsid w:val="005D09FF"/>
    <w:rsid w:val="005D4366"/>
    <w:rsid w:val="005D65FF"/>
    <w:rsid w:val="005E09D2"/>
    <w:rsid w:val="0060078A"/>
    <w:rsid w:val="00603287"/>
    <w:rsid w:val="00603DFA"/>
    <w:rsid w:val="00604F9A"/>
    <w:rsid w:val="006076BD"/>
    <w:rsid w:val="00610C7F"/>
    <w:rsid w:val="006141A2"/>
    <w:rsid w:val="00642202"/>
    <w:rsid w:val="00642B16"/>
    <w:rsid w:val="00643D71"/>
    <w:rsid w:val="00644961"/>
    <w:rsid w:val="00644EF2"/>
    <w:rsid w:val="0064734D"/>
    <w:rsid w:val="00652742"/>
    <w:rsid w:val="00653F1A"/>
    <w:rsid w:val="006548B4"/>
    <w:rsid w:val="00656395"/>
    <w:rsid w:val="006564A6"/>
    <w:rsid w:val="006571F4"/>
    <w:rsid w:val="00664BB9"/>
    <w:rsid w:val="006704F4"/>
    <w:rsid w:val="006718CC"/>
    <w:rsid w:val="0067319C"/>
    <w:rsid w:val="00674FBA"/>
    <w:rsid w:val="006803C6"/>
    <w:rsid w:val="00697B10"/>
    <w:rsid w:val="006A1765"/>
    <w:rsid w:val="006A6F7F"/>
    <w:rsid w:val="006A76DD"/>
    <w:rsid w:val="006A7E86"/>
    <w:rsid w:val="006B2054"/>
    <w:rsid w:val="006B35FF"/>
    <w:rsid w:val="006B5B50"/>
    <w:rsid w:val="006C5E43"/>
    <w:rsid w:val="006C617A"/>
    <w:rsid w:val="006D5705"/>
    <w:rsid w:val="006D6EB8"/>
    <w:rsid w:val="006E1E79"/>
    <w:rsid w:val="006E4967"/>
    <w:rsid w:val="006E5EB6"/>
    <w:rsid w:val="006F1241"/>
    <w:rsid w:val="006F2682"/>
    <w:rsid w:val="006F377D"/>
    <w:rsid w:val="00700360"/>
    <w:rsid w:val="007076EF"/>
    <w:rsid w:val="0071022C"/>
    <w:rsid w:val="007108BF"/>
    <w:rsid w:val="00713BDC"/>
    <w:rsid w:val="0072647F"/>
    <w:rsid w:val="00730525"/>
    <w:rsid w:val="0073065E"/>
    <w:rsid w:val="00732B9D"/>
    <w:rsid w:val="00734C6F"/>
    <w:rsid w:val="007401C9"/>
    <w:rsid w:val="00760769"/>
    <w:rsid w:val="007657AD"/>
    <w:rsid w:val="0076750F"/>
    <w:rsid w:val="00774748"/>
    <w:rsid w:val="00774E61"/>
    <w:rsid w:val="00775EF7"/>
    <w:rsid w:val="0077706E"/>
    <w:rsid w:val="00783337"/>
    <w:rsid w:val="00783446"/>
    <w:rsid w:val="0078576C"/>
    <w:rsid w:val="00791D99"/>
    <w:rsid w:val="00791F7B"/>
    <w:rsid w:val="007A299F"/>
    <w:rsid w:val="007A3E1F"/>
    <w:rsid w:val="007A6A26"/>
    <w:rsid w:val="007B5B51"/>
    <w:rsid w:val="007B7C00"/>
    <w:rsid w:val="007C2077"/>
    <w:rsid w:val="007C2CC6"/>
    <w:rsid w:val="007E094F"/>
    <w:rsid w:val="007F0816"/>
    <w:rsid w:val="007F0A81"/>
    <w:rsid w:val="007F0DB8"/>
    <w:rsid w:val="007F6B19"/>
    <w:rsid w:val="00802C0B"/>
    <w:rsid w:val="00807F55"/>
    <w:rsid w:val="00824036"/>
    <w:rsid w:val="00826609"/>
    <w:rsid w:val="00827713"/>
    <w:rsid w:val="00830B45"/>
    <w:rsid w:val="0083290D"/>
    <w:rsid w:val="0083546A"/>
    <w:rsid w:val="00835BA3"/>
    <w:rsid w:val="008439F6"/>
    <w:rsid w:val="00844C33"/>
    <w:rsid w:val="00845400"/>
    <w:rsid w:val="00845E9D"/>
    <w:rsid w:val="00847C28"/>
    <w:rsid w:val="00850140"/>
    <w:rsid w:val="00860A67"/>
    <w:rsid w:val="00860F27"/>
    <w:rsid w:val="008613FF"/>
    <w:rsid w:val="0086294F"/>
    <w:rsid w:val="008651CB"/>
    <w:rsid w:val="0087126F"/>
    <w:rsid w:val="00871607"/>
    <w:rsid w:val="00874B96"/>
    <w:rsid w:val="00877540"/>
    <w:rsid w:val="008821B9"/>
    <w:rsid w:val="0088594D"/>
    <w:rsid w:val="0089002E"/>
    <w:rsid w:val="00892D76"/>
    <w:rsid w:val="00894D85"/>
    <w:rsid w:val="00895710"/>
    <w:rsid w:val="008957EE"/>
    <w:rsid w:val="008B0577"/>
    <w:rsid w:val="008B280A"/>
    <w:rsid w:val="008C21F8"/>
    <w:rsid w:val="008C35AD"/>
    <w:rsid w:val="008C3FBD"/>
    <w:rsid w:val="008C7DCD"/>
    <w:rsid w:val="008D328C"/>
    <w:rsid w:val="008F1121"/>
    <w:rsid w:val="008F1EF8"/>
    <w:rsid w:val="008F4DED"/>
    <w:rsid w:val="008F7AEC"/>
    <w:rsid w:val="00900A92"/>
    <w:rsid w:val="00901310"/>
    <w:rsid w:val="00901F8C"/>
    <w:rsid w:val="0090588C"/>
    <w:rsid w:val="009063E5"/>
    <w:rsid w:val="00907C08"/>
    <w:rsid w:val="00912875"/>
    <w:rsid w:val="009162CA"/>
    <w:rsid w:val="00926DF7"/>
    <w:rsid w:val="0093166C"/>
    <w:rsid w:val="00933DCB"/>
    <w:rsid w:val="009402DA"/>
    <w:rsid w:val="00941E86"/>
    <w:rsid w:val="0094329B"/>
    <w:rsid w:val="0094482F"/>
    <w:rsid w:val="00946D69"/>
    <w:rsid w:val="0095158A"/>
    <w:rsid w:val="00954414"/>
    <w:rsid w:val="00956AFA"/>
    <w:rsid w:val="00961A65"/>
    <w:rsid w:val="0096421E"/>
    <w:rsid w:val="00965CAF"/>
    <w:rsid w:val="00974F69"/>
    <w:rsid w:val="00981A33"/>
    <w:rsid w:val="00983FA2"/>
    <w:rsid w:val="00990075"/>
    <w:rsid w:val="009911E5"/>
    <w:rsid w:val="009933E3"/>
    <w:rsid w:val="009969FE"/>
    <w:rsid w:val="009A2E3E"/>
    <w:rsid w:val="009A6D89"/>
    <w:rsid w:val="009B5ABA"/>
    <w:rsid w:val="009C11DB"/>
    <w:rsid w:val="009C1F34"/>
    <w:rsid w:val="009C767D"/>
    <w:rsid w:val="009C7ED2"/>
    <w:rsid w:val="009C7F01"/>
    <w:rsid w:val="009D5825"/>
    <w:rsid w:val="009D7DE5"/>
    <w:rsid w:val="009E3FD0"/>
    <w:rsid w:val="009E4DB4"/>
    <w:rsid w:val="009E4DFA"/>
    <w:rsid w:val="009E70AB"/>
    <w:rsid w:val="009E73F8"/>
    <w:rsid w:val="009F24E3"/>
    <w:rsid w:val="009F4CC6"/>
    <w:rsid w:val="009F4FBE"/>
    <w:rsid w:val="00A027F6"/>
    <w:rsid w:val="00A1119F"/>
    <w:rsid w:val="00A114A8"/>
    <w:rsid w:val="00A1239F"/>
    <w:rsid w:val="00A140F7"/>
    <w:rsid w:val="00A14381"/>
    <w:rsid w:val="00A20239"/>
    <w:rsid w:val="00A344B9"/>
    <w:rsid w:val="00A35038"/>
    <w:rsid w:val="00A35D17"/>
    <w:rsid w:val="00A35D3B"/>
    <w:rsid w:val="00A37557"/>
    <w:rsid w:val="00A375D6"/>
    <w:rsid w:val="00A3798A"/>
    <w:rsid w:val="00A426E5"/>
    <w:rsid w:val="00A443EB"/>
    <w:rsid w:val="00A50951"/>
    <w:rsid w:val="00A50FEE"/>
    <w:rsid w:val="00A530AF"/>
    <w:rsid w:val="00A55F86"/>
    <w:rsid w:val="00A57995"/>
    <w:rsid w:val="00A62A34"/>
    <w:rsid w:val="00A63AE1"/>
    <w:rsid w:val="00A7582B"/>
    <w:rsid w:val="00A84317"/>
    <w:rsid w:val="00A84E0D"/>
    <w:rsid w:val="00A87551"/>
    <w:rsid w:val="00A901B4"/>
    <w:rsid w:val="00AA060E"/>
    <w:rsid w:val="00AA6D55"/>
    <w:rsid w:val="00AA6ED6"/>
    <w:rsid w:val="00AB064D"/>
    <w:rsid w:val="00AB1A95"/>
    <w:rsid w:val="00AC1250"/>
    <w:rsid w:val="00AC15AF"/>
    <w:rsid w:val="00AC5AAE"/>
    <w:rsid w:val="00AC6742"/>
    <w:rsid w:val="00AD185D"/>
    <w:rsid w:val="00AD1F69"/>
    <w:rsid w:val="00AE0D7D"/>
    <w:rsid w:val="00AE3654"/>
    <w:rsid w:val="00AE4D29"/>
    <w:rsid w:val="00AE5334"/>
    <w:rsid w:val="00AE7821"/>
    <w:rsid w:val="00AF3B2D"/>
    <w:rsid w:val="00AF4738"/>
    <w:rsid w:val="00B04DB5"/>
    <w:rsid w:val="00B06996"/>
    <w:rsid w:val="00B075E2"/>
    <w:rsid w:val="00B127C6"/>
    <w:rsid w:val="00B13129"/>
    <w:rsid w:val="00B13206"/>
    <w:rsid w:val="00B1321E"/>
    <w:rsid w:val="00B13CB9"/>
    <w:rsid w:val="00B1452B"/>
    <w:rsid w:val="00B147DD"/>
    <w:rsid w:val="00B15D7F"/>
    <w:rsid w:val="00B16F7D"/>
    <w:rsid w:val="00B17334"/>
    <w:rsid w:val="00B210F0"/>
    <w:rsid w:val="00B22739"/>
    <w:rsid w:val="00B24069"/>
    <w:rsid w:val="00B24A82"/>
    <w:rsid w:val="00B25065"/>
    <w:rsid w:val="00B254A7"/>
    <w:rsid w:val="00B258F1"/>
    <w:rsid w:val="00B34990"/>
    <w:rsid w:val="00B34BBF"/>
    <w:rsid w:val="00B3532B"/>
    <w:rsid w:val="00B41DFD"/>
    <w:rsid w:val="00B470BC"/>
    <w:rsid w:val="00B477F9"/>
    <w:rsid w:val="00B57C19"/>
    <w:rsid w:val="00B61F3D"/>
    <w:rsid w:val="00B77E96"/>
    <w:rsid w:val="00B8004D"/>
    <w:rsid w:val="00B80502"/>
    <w:rsid w:val="00B83242"/>
    <w:rsid w:val="00B84DF3"/>
    <w:rsid w:val="00B84F31"/>
    <w:rsid w:val="00B909D0"/>
    <w:rsid w:val="00B9164E"/>
    <w:rsid w:val="00B91B21"/>
    <w:rsid w:val="00B9488C"/>
    <w:rsid w:val="00BA3DF3"/>
    <w:rsid w:val="00BA7180"/>
    <w:rsid w:val="00BA728F"/>
    <w:rsid w:val="00BB05E5"/>
    <w:rsid w:val="00BB25BC"/>
    <w:rsid w:val="00BB32E0"/>
    <w:rsid w:val="00BB44DA"/>
    <w:rsid w:val="00BB5065"/>
    <w:rsid w:val="00BB5A98"/>
    <w:rsid w:val="00BC143C"/>
    <w:rsid w:val="00BC4478"/>
    <w:rsid w:val="00BC70A6"/>
    <w:rsid w:val="00BD16A1"/>
    <w:rsid w:val="00BD55D7"/>
    <w:rsid w:val="00BD64D9"/>
    <w:rsid w:val="00BD6C89"/>
    <w:rsid w:val="00BE7C3B"/>
    <w:rsid w:val="00BF056A"/>
    <w:rsid w:val="00BF278D"/>
    <w:rsid w:val="00BF4297"/>
    <w:rsid w:val="00BF61F0"/>
    <w:rsid w:val="00C00A39"/>
    <w:rsid w:val="00C04779"/>
    <w:rsid w:val="00C117DB"/>
    <w:rsid w:val="00C17A39"/>
    <w:rsid w:val="00C210FC"/>
    <w:rsid w:val="00C236B6"/>
    <w:rsid w:val="00C243D6"/>
    <w:rsid w:val="00C24833"/>
    <w:rsid w:val="00C40F5E"/>
    <w:rsid w:val="00C42A52"/>
    <w:rsid w:val="00C4400B"/>
    <w:rsid w:val="00C4576D"/>
    <w:rsid w:val="00C516FD"/>
    <w:rsid w:val="00C54732"/>
    <w:rsid w:val="00C5496A"/>
    <w:rsid w:val="00C605B0"/>
    <w:rsid w:val="00C60699"/>
    <w:rsid w:val="00C60B14"/>
    <w:rsid w:val="00C6204C"/>
    <w:rsid w:val="00C63833"/>
    <w:rsid w:val="00C66FBB"/>
    <w:rsid w:val="00C6785A"/>
    <w:rsid w:val="00C70282"/>
    <w:rsid w:val="00C71D30"/>
    <w:rsid w:val="00C74C7D"/>
    <w:rsid w:val="00C750C5"/>
    <w:rsid w:val="00C831BD"/>
    <w:rsid w:val="00C915D2"/>
    <w:rsid w:val="00C92A51"/>
    <w:rsid w:val="00C95EEF"/>
    <w:rsid w:val="00C973A7"/>
    <w:rsid w:val="00C97AD6"/>
    <w:rsid w:val="00CA4CC1"/>
    <w:rsid w:val="00CA5086"/>
    <w:rsid w:val="00CA64D9"/>
    <w:rsid w:val="00CB38C4"/>
    <w:rsid w:val="00CC3E18"/>
    <w:rsid w:val="00CC4300"/>
    <w:rsid w:val="00CC5141"/>
    <w:rsid w:val="00CC5842"/>
    <w:rsid w:val="00CC62A8"/>
    <w:rsid w:val="00CC775E"/>
    <w:rsid w:val="00CD28AA"/>
    <w:rsid w:val="00CE125B"/>
    <w:rsid w:val="00CE63CC"/>
    <w:rsid w:val="00CF787E"/>
    <w:rsid w:val="00D0294C"/>
    <w:rsid w:val="00D14153"/>
    <w:rsid w:val="00D166E2"/>
    <w:rsid w:val="00D23A6F"/>
    <w:rsid w:val="00D23B3F"/>
    <w:rsid w:val="00D2606A"/>
    <w:rsid w:val="00D27B5A"/>
    <w:rsid w:val="00D32D1F"/>
    <w:rsid w:val="00D3304B"/>
    <w:rsid w:val="00D365CD"/>
    <w:rsid w:val="00D47529"/>
    <w:rsid w:val="00D509FD"/>
    <w:rsid w:val="00D50C3E"/>
    <w:rsid w:val="00D5288B"/>
    <w:rsid w:val="00D52DDB"/>
    <w:rsid w:val="00D56A6C"/>
    <w:rsid w:val="00D6353E"/>
    <w:rsid w:val="00D70BDB"/>
    <w:rsid w:val="00D738D8"/>
    <w:rsid w:val="00D80B51"/>
    <w:rsid w:val="00D87C74"/>
    <w:rsid w:val="00D90E3A"/>
    <w:rsid w:val="00D92634"/>
    <w:rsid w:val="00DA340E"/>
    <w:rsid w:val="00DA39EA"/>
    <w:rsid w:val="00DA7EE0"/>
    <w:rsid w:val="00DB0E1C"/>
    <w:rsid w:val="00DC30F0"/>
    <w:rsid w:val="00DC511A"/>
    <w:rsid w:val="00DC600B"/>
    <w:rsid w:val="00DD00A7"/>
    <w:rsid w:val="00DD1C15"/>
    <w:rsid w:val="00DD6982"/>
    <w:rsid w:val="00DE0753"/>
    <w:rsid w:val="00DE167D"/>
    <w:rsid w:val="00DE558E"/>
    <w:rsid w:val="00DE6A15"/>
    <w:rsid w:val="00DE77C0"/>
    <w:rsid w:val="00DF3B0B"/>
    <w:rsid w:val="00DF4EA1"/>
    <w:rsid w:val="00DF6A10"/>
    <w:rsid w:val="00E00740"/>
    <w:rsid w:val="00E00FA9"/>
    <w:rsid w:val="00E01DB3"/>
    <w:rsid w:val="00E04BD7"/>
    <w:rsid w:val="00E11127"/>
    <w:rsid w:val="00E32923"/>
    <w:rsid w:val="00E33E3C"/>
    <w:rsid w:val="00E4779F"/>
    <w:rsid w:val="00E52FE5"/>
    <w:rsid w:val="00E54677"/>
    <w:rsid w:val="00E56CF8"/>
    <w:rsid w:val="00E5786E"/>
    <w:rsid w:val="00E63AE4"/>
    <w:rsid w:val="00E64635"/>
    <w:rsid w:val="00E702E4"/>
    <w:rsid w:val="00E81BC8"/>
    <w:rsid w:val="00E854F6"/>
    <w:rsid w:val="00E85BD2"/>
    <w:rsid w:val="00E87B2B"/>
    <w:rsid w:val="00E90695"/>
    <w:rsid w:val="00E90835"/>
    <w:rsid w:val="00E91CB0"/>
    <w:rsid w:val="00E954EA"/>
    <w:rsid w:val="00E97713"/>
    <w:rsid w:val="00EA0050"/>
    <w:rsid w:val="00EA1540"/>
    <w:rsid w:val="00EA4E70"/>
    <w:rsid w:val="00EA7D15"/>
    <w:rsid w:val="00EB1AFA"/>
    <w:rsid w:val="00EB3237"/>
    <w:rsid w:val="00EB550D"/>
    <w:rsid w:val="00EB5FC6"/>
    <w:rsid w:val="00EC0E27"/>
    <w:rsid w:val="00EC2780"/>
    <w:rsid w:val="00EC44D2"/>
    <w:rsid w:val="00EC48FA"/>
    <w:rsid w:val="00EC4D49"/>
    <w:rsid w:val="00EC669B"/>
    <w:rsid w:val="00ED0967"/>
    <w:rsid w:val="00ED3B5F"/>
    <w:rsid w:val="00ED6209"/>
    <w:rsid w:val="00ED794F"/>
    <w:rsid w:val="00EF3ADC"/>
    <w:rsid w:val="00F10CD2"/>
    <w:rsid w:val="00F10EF3"/>
    <w:rsid w:val="00F15347"/>
    <w:rsid w:val="00F1655E"/>
    <w:rsid w:val="00F20528"/>
    <w:rsid w:val="00F3004F"/>
    <w:rsid w:val="00F303EF"/>
    <w:rsid w:val="00F315B3"/>
    <w:rsid w:val="00F34AFA"/>
    <w:rsid w:val="00F35912"/>
    <w:rsid w:val="00F37144"/>
    <w:rsid w:val="00F40670"/>
    <w:rsid w:val="00F42D2E"/>
    <w:rsid w:val="00F43746"/>
    <w:rsid w:val="00F45217"/>
    <w:rsid w:val="00F45CB7"/>
    <w:rsid w:val="00F54CB4"/>
    <w:rsid w:val="00F57977"/>
    <w:rsid w:val="00F607FD"/>
    <w:rsid w:val="00F63A29"/>
    <w:rsid w:val="00F65239"/>
    <w:rsid w:val="00F65D7D"/>
    <w:rsid w:val="00F65F33"/>
    <w:rsid w:val="00F71A8B"/>
    <w:rsid w:val="00F737E7"/>
    <w:rsid w:val="00F74D7D"/>
    <w:rsid w:val="00F821B4"/>
    <w:rsid w:val="00F83055"/>
    <w:rsid w:val="00F948DC"/>
    <w:rsid w:val="00F978C3"/>
    <w:rsid w:val="00FA1B33"/>
    <w:rsid w:val="00FA31E1"/>
    <w:rsid w:val="00FA5AA9"/>
    <w:rsid w:val="00FB1093"/>
    <w:rsid w:val="00FB124A"/>
    <w:rsid w:val="00FB18A7"/>
    <w:rsid w:val="00FB2759"/>
    <w:rsid w:val="00FC42E1"/>
    <w:rsid w:val="00FC4475"/>
    <w:rsid w:val="00FC5A16"/>
    <w:rsid w:val="00FD0A42"/>
    <w:rsid w:val="00FD1890"/>
    <w:rsid w:val="00FD20C9"/>
    <w:rsid w:val="00FD3344"/>
    <w:rsid w:val="00FD4CE7"/>
    <w:rsid w:val="00FD5467"/>
    <w:rsid w:val="00FD69C4"/>
    <w:rsid w:val="00FE3101"/>
    <w:rsid w:val="00FF1232"/>
    <w:rsid w:val="00FF2DAC"/>
    <w:rsid w:val="00FF7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6B85C71F-BC97-4E6F-8FC0-D99F5DAE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D5E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44C33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85D"/>
    <w:pPr>
      <w:keepNext/>
      <w:keepLines/>
      <w:spacing w:before="40" w:after="0"/>
      <w:outlineLvl w:val="2"/>
    </w:pPr>
    <w:rPr>
      <w:rFonts w:ascii="Cambria" w:eastAsia="Times New Roman" w:hAnsi="Cambria"/>
      <w:color w:val="243F60"/>
      <w:sz w:val="24"/>
      <w:szCs w:val="24"/>
      <w:lang w:eastAsia="es-GT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D185D"/>
    <w:pPr>
      <w:keepNext/>
      <w:keepLines/>
      <w:spacing w:before="40" w:after="0"/>
      <w:outlineLvl w:val="5"/>
    </w:pPr>
    <w:rPr>
      <w:rFonts w:ascii="Cambria" w:eastAsia="Times New Roman" w:hAnsi="Cambria"/>
      <w:color w:val="243F60"/>
      <w:lang w:eastAsia="es-GT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C33"/>
    <w:pPr>
      <w:keepNext/>
      <w:keepLines/>
      <w:spacing w:before="40" w:after="0"/>
      <w:outlineLvl w:val="7"/>
    </w:pPr>
    <w:rPr>
      <w:rFonts w:ascii="Cambria" w:eastAsia="Times New Roman" w:hAnsi="Cambria"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1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114A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A114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A114A8"/>
  </w:style>
  <w:style w:type="paragraph" w:styleId="Piedepgina">
    <w:name w:val="footer"/>
    <w:basedOn w:val="Normal"/>
    <w:link w:val="PiedepginaCar"/>
    <w:uiPriority w:val="99"/>
    <w:unhideWhenUsed/>
    <w:rsid w:val="00A114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14A8"/>
  </w:style>
  <w:style w:type="table" w:styleId="Tablaconcuadrcula">
    <w:name w:val="Table Grid"/>
    <w:basedOn w:val="Tablanormal"/>
    <w:uiPriority w:val="59"/>
    <w:rsid w:val="00E546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link w:val="Ttulo1"/>
    <w:uiPriority w:val="9"/>
    <w:rsid w:val="00844C33"/>
    <w:rPr>
      <w:rFonts w:ascii="Cambria" w:eastAsia="Times New Roman" w:hAnsi="Cambria"/>
      <w:color w:val="365F91"/>
      <w:sz w:val="32"/>
      <w:szCs w:val="32"/>
      <w:lang w:eastAsia="en-US"/>
    </w:rPr>
  </w:style>
  <w:style w:type="character" w:customStyle="1" w:styleId="Ttulo8Car">
    <w:name w:val="Título 8 Car"/>
    <w:link w:val="Ttulo8"/>
    <w:uiPriority w:val="9"/>
    <w:semiHidden/>
    <w:rsid w:val="00844C33"/>
    <w:rPr>
      <w:rFonts w:ascii="Cambria" w:eastAsia="Times New Roman" w:hAnsi="Cambria"/>
      <w:color w:val="272727"/>
      <w:sz w:val="21"/>
      <w:szCs w:val="21"/>
      <w:lang w:eastAsia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44C33"/>
    <w:pPr>
      <w:spacing w:after="120"/>
    </w:pPr>
    <w:rPr>
      <w:sz w:val="16"/>
      <w:szCs w:val="16"/>
      <w:lang w:val="es-ES"/>
    </w:rPr>
  </w:style>
  <w:style w:type="character" w:customStyle="1" w:styleId="Textoindependiente3Car">
    <w:name w:val="Texto independiente 3 Car"/>
    <w:link w:val="Textoindependiente3"/>
    <w:uiPriority w:val="99"/>
    <w:rsid w:val="00844C33"/>
    <w:rPr>
      <w:sz w:val="16"/>
      <w:szCs w:val="16"/>
      <w:lang w:val="es-E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844C33"/>
    <w:pPr>
      <w:ind w:left="720"/>
      <w:contextualSpacing/>
    </w:pPr>
    <w:rPr>
      <w:rFonts w:eastAsia="Times New Roman"/>
      <w:lang w:eastAsia="es-GT"/>
    </w:rPr>
  </w:style>
  <w:style w:type="paragraph" w:styleId="Textodebloque">
    <w:name w:val="Block Text"/>
    <w:basedOn w:val="Normal"/>
    <w:unhideWhenUsed/>
    <w:rsid w:val="00844C33"/>
    <w:pPr>
      <w:spacing w:after="0" w:line="240" w:lineRule="auto"/>
      <w:ind w:left="1276" w:right="851"/>
    </w:pPr>
    <w:rPr>
      <w:rFonts w:ascii="Arial" w:eastAsia="Times New Roman" w:hAnsi="Arial"/>
      <w:sz w:val="20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44C3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rsid w:val="00844C33"/>
    <w:rPr>
      <w:sz w:val="22"/>
      <w:szCs w:val="22"/>
      <w:lang w:eastAsia="en-US"/>
    </w:rPr>
  </w:style>
  <w:style w:type="character" w:customStyle="1" w:styleId="Ttulo3Car">
    <w:name w:val="Título 3 Car"/>
    <w:link w:val="Ttulo3"/>
    <w:uiPriority w:val="9"/>
    <w:semiHidden/>
    <w:rsid w:val="00AD185D"/>
    <w:rPr>
      <w:rFonts w:ascii="Cambria" w:eastAsia="Times New Roman" w:hAnsi="Cambria"/>
      <w:color w:val="243F60"/>
      <w:sz w:val="24"/>
      <w:szCs w:val="24"/>
    </w:rPr>
  </w:style>
  <w:style w:type="character" w:customStyle="1" w:styleId="Ttulo6Car">
    <w:name w:val="Título 6 Car"/>
    <w:link w:val="Ttulo6"/>
    <w:uiPriority w:val="9"/>
    <w:rsid w:val="00AD185D"/>
    <w:rPr>
      <w:rFonts w:ascii="Cambria" w:eastAsia="Times New Roman" w:hAnsi="Cambria"/>
      <w:color w:val="243F60"/>
      <w:sz w:val="22"/>
      <w:szCs w:val="22"/>
    </w:rPr>
  </w:style>
  <w:style w:type="paragraph" w:styleId="Textoindependiente">
    <w:name w:val="Body Text"/>
    <w:basedOn w:val="Normal"/>
    <w:link w:val="TextoindependienteCar"/>
    <w:uiPriority w:val="99"/>
    <w:unhideWhenUsed/>
    <w:rsid w:val="00AD185D"/>
    <w:pPr>
      <w:spacing w:after="120"/>
    </w:pPr>
    <w:rPr>
      <w:rFonts w:eastAsia="Times New Roman"/>
      <w:lang w:eastAsia="es-GT"/>
    </w:rPr>
  </w:style>
  <w:style w:type="character" w:customStyle="1" w:styleId="TextoindependienteCar">
    <w:name w:val="Texto independiente Car"/>
    <w:link w:val="Textoindependiente"/>
    <w:uiPriority w:val="99"/>
    <w:rsid w:val="00AD185D"/>
    <w:rPr>
      <w:rFonts w:eastAsia="Times New Roman"/>
      <w:sz w:val="22"/>
      <w:szCs w:val="22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830B45"/>
    <w:pPr>
      <w:spacing w:after="120" w:line="480" w:lineRule="auto"/>
    </w:pPr>
    <w:rPr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30B45"/>
    <w:rPr>
      <w:sz w:val="22"/>
      <w:szCs w:val="22"/>
      <w:lang w:val="es-ES" w:eastAsia="en-US"/>
    </w:rPr>
  </w:style>
  <w:style w:type="paragraph" w:customStyle="1" w:styleId="Default">
    <w:name w:val="Default"/>
    <w:rsid w:val="00B147DD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semiHidden/>
    <w:unhideWhenUsed/>
    <w:rsid w:val="0019411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194111"/>
    <w:rPr>
      <w:lang w:eastAsia="en-US"/>
    </w:rPr>
  </w:style>
  <w:style w:type="character" w:styleId="Refdenotaalpie">
    <w:name w:val="footnote reference"/>
    <w:basedOn w:val="Fuentedeprrafopredeter"/>
    <w:semiHidden/>
    <w:unhideWhenUsed/>
    <w:rsid w:val="00194111"/>
    <w:rPr>
      <w:vertAlign w:val="superscript"/>
    </w:rPr>
  </w:style>
  <w:style w:type="character" w:customStyle="1" w:styleId="PrrafodelistaCar">
    <w:name w:val="Párrafo de lista Car"/>
    <w:link w:val="Prrafodelista"/>
    <w:uiPriority w:val="34"/>
    <w:locked/>
    <w:rsid w:val="000F68D2"/>
    <w:rPr>
      <w:rFonts w:eastAsia="Times New Roman"/>
      <w:sz w:val="22"/>
      <w:szCs w:val="22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0F68D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0F68D2"/>
    <w:rPr>
      <w:sz w:val="22"/>
      <w:szCs w:val="22"/>
      <w:lang w:eastAsia="en-US"/>
    </w:rPr>
  </w:style>
  <w:style w:type="paragraph" w:styleId="Listaconvietas">
    <w:name w:val="List Bullet"/>
    <w:basedOn w:val="Normal"/>
    <w:unhideWhenUsed/>
    <w:rsid w:val="00CC5842"/>
    <w:pPr>
      <w:numPr>
        <w:ilvl w:val="1"/>
        <w:numId w:val="2"/>
      </w:numPr>
    </w:pPr>
    <w:rPr>
      <w:rFonts w:eastAsia="Times New Roman"/>
      <w:lang w:val="es-ES"/>
    </w:rPr>
  </w:style>
  <w:style w:type="character" w:styleId="Textoennegrita">
    <w:name w:val="Strong"/>
    <w:basedOn w:val="Fuentedeprrafopredeter"/>
    <w:uiPriority w:val="22"/>
    <w:qFormat/>
    <w:rsid w:val="00132883"/>
    <w:rPr>
      <w:b/>
      <w:bCs/>
    </w:rPr>
  </w:style>
  <w:style w:type="paragraph" w:styleId="NormalWeb">
    <w:name w:val="Normal (Web)"/>
    <w:basedOn w:val="Normal"/>
    <w:uiPriority w:val="99"/>
    <w:unhideWhenUsed/>
    <w:rsid w:val="003209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GT"/>
    </w:rPr>
  </w:style>
  <w:style w:type="character" w:styleId="nfasis">
    <w:name w:val="Emphasis"/>
    <w:basedOn w:val="Fuentedeprrafopredeter"/>
    <w:uiPriority w:val="20"/>
    <w:qFormat/>
    <w:rsid w:val="00320921"/>
    <w:rPr>
      <w:i/>
      <w:iCs/>
    </w:rPr>
  </w:style>
  <w:style w:type="character" w:styleId="Nmerodepgina">
    <w:name w:val="page number"/>
    <w:basedOn w:val="Fuentedeprrafopredeter"/>
    <w:uiPriority w:val="99"/>
    <w:unhideWhenUsed/>
    <w:rsid w:val="00245901"/>
  </w:style>
  <w:style w:type="paragraph" w:customStyle="1" w:styleId="ListParagraph1">
    <w:name w:val="List Paragraph1"/>
    <w:basedOn w:val="Normal"/>
    <w:rsid w:val="009162CA"/>
    <w:pPr>
      <w:ind w:left="720"/>
    </w:pPr>
    <w:rPr>
      <w:rFonts w:eastAsia="Times New Roman"/>
      <w:lang w:val="es-ES"/>
    </w:rPr>
  </w:style>
  <w:style w:type="paragraph" w:styleId="Textosinformato">
    <w:name w:val="Plain Text"/>
    <w:basedOn w:val="Normal"/>
    <w:link w:val="TextosinformatoCar"/>
    <w:unhideWhenUsed/>
    <w:rsid w:val="009162CA"/>
    <w:pPr>
      <w:spacing w:after="0" w:line="240" w:lineRule="auto"/>
    </w:pPr>
    <w:rPr>
      <w:rFonts w:ascii="Consolas" w:eastAsia="Times New Roman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rsid w:val="009162CA"/>
    <w:rPr>
      <w:rFonts w:ascii="Consolas" w:eastAsia="Times New Roman" w:hAnsi="Consolas"/>
      <w:sz w:val="21"/>
      <w:szCs w:val="21"/>
      <w:lang w:eastAsia="en-US"/>
    </w:rPr>
  </w:style>
  <w:style w:type="character" w:styleId="Hipervnculo">
    <w:name w:val="Hyperlink"/>
    <w:basedOn w:val="Fuentedeprrafopredeter"/>
    <w:uiPriority w:val="99"/>
    <w:unhideWhenUsed/>
    <w:rsid w:val="00DA39EA"/>
    <w:rPr>
      <w:color w:val="0000FF" w:themeColor="hyperlink"/>
      <w:u w:val="single"/>
    </w:rPr>
  </w:style>
  <w:style w:type="paragraph" w:customStyle="1" w:styleId="Prrafodelista1">
    <w:name w:val="Párrafo de lista1"/>
    <w:basedOn w:val="Normal"/>
    <w:uiPriority w:val="34"/>
    <w:qFormat/>
    <w:rsid w:val="00C66FBB"/>
    <w:pPr>
      <w:ind w:left="720"/>
      <w:contextualSpacing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8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et.google.com/fga-xqmy-oe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cruz\Mis%20documentos\Downloads\plantilla%20de%20word%20hoja%20memebretad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A5F8C3-DA06-4DE4-B718-CE3BDA10C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de word hoja memebretada</Template>
  <TotalTime>1</TotalTime>
  <Pages>1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acruz</dc:creator>
  <cp:lastModifiedBy>Carmen Aracely Godoy Peréz</cp:lastModifiedBy>
  <cp:revision>2</cp:revision>
  <cp:lastPrinted>2021-06-07T20:20:00Z</cp:lastPrinted>
  <dcterms:created xsi:type="dcterms:W3CDTF">2021-07-14T18:44:00Z</dcterms:created>
  <dcterms:modified xsi:type="dcterms:W3CDTF">2021-07-14T18:44:00Z</dcterms:modified>
</cp:coreProperties>
</file>